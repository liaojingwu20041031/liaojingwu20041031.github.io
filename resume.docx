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4AB8" w14:textId="002319E3" w:rsidR="00C55CAC" w:rsidRDefault="009526D6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F43933A" wp14:editId="512B4A03">
                <wp:simplePos x="0" y="0"/>
                <wp:positionH relativeFrom="column">
                  <wp:posOffset>-729688</wp:posOffset>
                </wp:positionH>
                <wp:positionV relativeFrom="paragraph">
                  <wp:posOffset>2371002</wp:posOffset>
                </wp:positionV>
                <wp:extent cx="6756400" cy="4638675"/>
                <wp:effectExtent l="0" t="0" r="0" b="0"/>
                <wp:wrapNone/>
                <wp:docPr id="41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6400" cy="463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014DCE" w14:textId="1A6E7897" w:rsidR="00C55CAC" w:rsidRDefault="00000000" w:rsidP="00562EDD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1</w:t>
                            </w:r>
                            <w:r w:rsidR="00562E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、</w:t>
                            </w:r>
                            <w:r w:rsidR="00C35A39" w:rsidRPr="00C35A3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YLHB Smart Retail Robot 智慧零售机器人系统研发——项目负责人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</w:t>
                            </w:r>
                            <w:r w:rsidR="00FA495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80C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noProof/>
                                <w:color w:val="404040" w:themeColor="text1" w:themeTint="BF"/>
                                <w:sz w:val="19"/>
                                <w:szCs w:val="19"/>
                              </w:rPr>
                              <w:drawing>
                                <wp:inline distT="0" distB="0" distL="0" distR="0" wp14:anchorId="075F2935" wp14:editId="15300A3D">
                                  <wp:extent cx="171497" cy="171497"/>
                                  <wp:effectExtent l="0" t="0" r="0" b="0"/>
                                  <wp:docPr id="940754983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178664" cy="1786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80C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hyperlink r:id="rId9" w:history="1">
                              <w:r w:rsidR="00FD5F16" w:rsidRPr="00480CB6">
                                <w:rPr>
                                  <w:rStyle w:val="a9"/>
                                  <w:rFonts w:ascii="微软雅黑" w:eastAsia="微软雅黑" w:hAnsi="微软雅黑" w:cs="微软雅黑"/>
                                  <w:b/>
                                  <w:bCs/>
                                  <w:color w:val="808080" w:themeColor="background1" w:themeShade="80"/>
                                  <w:sz w:val="19"/>
                                  <w:szCs w:val="19"/>
                                </w:rPr>
                                <w:t>Git</w:t>
                              </w:r>
                              <w:r w:rsidR="00B218F8">
                                <w:rPr>
                                  <w:rStyle w:val="a9"/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808080" w:themeColor="background1" w:themeShade="80"/>
                                  <w:sz w:val="19"/>
                                  <w:szCs w:val="19"/>
                                </w:rPr>
                                <w:t>H</w:t>
                              </w:r>
                              <w:r w:rsidR="00FD5F16" w:rsidRPr="00480CB6">
                                <w:rPr>
                                  <w:rStyle w:val="a9"/>
                                  <w:rFonts w:ascii="微软雅黑" w:eastAsia="微软雅黑" w:hAnsi="微软雅黑" w:cs="微软雅黑"/>
                                  <w:b/>
                                  <w:bCs/>
                                  <w:color w:val="808080" w:themeColor="background1" w:themeShade="80"/>
                                  <w:sz w:val="19"/>
                                  <w:szCs w:val="19"/>
                                </w:rPr>
                                <w:t>ub</w:t>
                              </w:r>
                            </w:hyperlink>
                            <w:r w:rsidR="00C35A3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</w:t>
                            </w:r>
                            <w:r w:rsidR="00C35A3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.0</w:t>
                            </w:r>
                            <w:r w:rsidR="00C35A3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-</w:t>
                            </w:r>
                            <w:r w:rsidR="00562EDD" w:rsidRPr="00562E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至今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                                  </w:t>
                            </w:r>
                          </w:p>
                          <w:p w14:paraId="3A12B07A" w14:textId="29685457" w:rsidR="00C55CAC" w:rsidRDefault="00757B99" w:rsidP="00C35A3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项目简介：</w:t>
                            </w:r>
                            <w:r w:rsidR="00C35A39" w:rsidRPr="00C35A39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面向智慧零售/智能家居服务场景，设计并实现一套基于 ROS2 的智能服务机器人系统，完成“语音/文本指令理解—商品确认—自主导航—目标抓取—结算投放”的端到端任务闭环。</w:t>
                            </w:r>
                          </w:p>
                          <w:p w14:paraId="235D57D5" w14:textId="22784966" w:rsidR="00C35A39" w:rsidRDefault="00757B99" w:rsidP="00C35A3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C35A3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具体内容：</w:t>
                            </w:r>
                            <w:r w:rsidR="00C35A39" w:rsidRPr="00C35A39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负责系统总体架构设计与核心模块开发，基于 ROS2 构建多节点协同控制框架，完成语音/文本指令接入、LLM 语义解析、商品意图确认、Nav2 路径规划、视觉目标定位、机械臂抓取执行与任务状态管理等模块集成。针对真实运行中语音误识别、意图歧义、导航/抓取失败和状态流转异常等问题，设计多轮确认、任务状态机、异常回退与重试机制，提升机器人端到端任务执行的稳定性。</w:t>
                            </w:r>
                          </w:p>
                          <w:p w14:paraId="6998764D" w14:textId="7BA4A5F1" w:rsidR="00C35A39" w:rsidRDefault="00757B99" w:rsidP="00C35A3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C35A3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项目成果：</w:t>
                            </w:r>
                            <w:r w:rsidR="007C4D93" w:rsidRPr="007C4D9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获</w:t>
                            </w:r>
                            <w:r w:rsidR="00C35A39" w:rsidRPr="00C35A39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第二十七届中国机器人及人工智能大赛智能家居赛项全国二等奖；项目代码已开源至</w:t>
                            </w:r>
                            <w:r w:rsidR="00B72A2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C35A39" w:rsidRPr="00C35A39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GitHub。</w:t>
                            </w:r>
                          </w:p>
                          <w:p w14:paraId="6C2BD8CF" w14:textId="59D9EAA4" w:rsidR="00C55CAC" w:rsidRPr="00C35A39" w:rsidRDefault="00000000" w:rsidP="00C35A39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 w:rsidRPr="00C35A3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2、</w:t>
                            </w:r>
                            <w:r w:rsidR="00480C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智能物流搬运车</w:t>
                            </w:r>
                            <w:r w:rsidRPr="00C35A3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——</w:t>
                            </w:r>
                            <w:r w:rsidR="00480CB6" w:rsidRPr="00C35A3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项目负责人</w:t>
                            </w:r>
                            <w:r w:rsidRPr="00C35A3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                              </w:t>
                            </w:r>
                            <w:r w:rsidR="00FA495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</w:t>
                            </w:r>
                            <w:r w:rsidR="00FA495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noProof/>
                                <w:color w:val="404040" w:themeColor="text1" w:themeTint="BF"/>
                                <w:sz w:val="19"/>
                                <w:szCs w:val="19"/>
                              </w:rPr>
                              <w:drawing>
                                <wp:inline distT="0" distB="0" distL="0" distR="0" wp14:anchorId="398BFD56" wp14:editId="4A82A7F4">
                                  <wp:extent cx="171497" cy="171497"/>
                                  <wp:effectExtent l="0" t="0" r="0" b="0"/>
                                  <wp:docPr id="158794684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178664" cy="1786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A495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hyperlink r:id="rId10" w:history="1">
                              <w:r w:rsidR="00FA495E" w:rsidRPr="00480CB6">
                                <w:rPr>
                                  <w:rStyle w:val="a9"/>
                                  <w:rFonts w:ascii="微软雅黑" w:eastAsia="微软雅黑" w:hAnsi="微软雅黑" w:cs="微软雅黑"/>
                                  <w:b/>
                                  <w:bCs/>
                                  <w:color w:val="808080" w:themeColor="background1" w:themeShade="80"/>
                                  <w:sz w:val="19"/>
                                  <w:szCs w:val="19"/>
                                </w:rPr>
                                <w:t>Git</w:t>
                              </w:r>
                              <w:r w:rsidR="00B218F8">
                                <w:rPr>
                                  <w:rStyle w:val="a9"/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808080" w:themeColor="background1" w:themeShade="80"/>
                                  <w:sz w:val="19"/>
                                  <w:szCs w:val="19"/>
                                </w:rPr>
                                <w:t>H</w:t>
                              </w:r>
                              <w:r w:rsidR="00FA495E" w:rsidRPr="00480CB6">
                                <w:rPr>
                                  <w:rStyle w:val="a9"/>
                                  <w:rFonts w:ascii="微软雅黑" w:eastAsia="微软雅黑" w:hAnsi="微软雅黑" w:cs="微软雅黑"/>
                                  <w:b/>
                                  <w:bCs/>
                                  <w:color w:val="808080" w:themeColor="background1" w:themeShade="80"/>
                                  <w:sz w:val="19"/>
                                  <w:szCs w:val="19"/>
                                </w:rPr>
                                <w:t>ub</w:t>
                              </w:r>
                            </w:hyperlink>
                            <w:r w:rsidRPr="00C35A3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2025.05-2025.08</w:t>
                            </w:r>
                          </w:p>
                          <w:p w14:paraId="1741E139" w14:textId="72D7A282" w:rsidR="00FA495E" w:rsidRPr="00FA495E" w:rsidRDefault="00757B99" w:rsidP="00FA495E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FA495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项目简介：</w:t>
                            </w:r>
                            <w:r w:rsidR="00FA495E" w:rsidRPr="00FA495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面向</w:t>
                            </w:r>
                            <w:proofErr w:type="gramStart"/>
                            <w:r w:rsidR="00FA495E" w:rsidRPr="00FA495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工创赛智能</w:t>
                            </w:r>
                            <w:proofErr w:type="gramEnd"/>
                            <w:r w:rsidR="00FA495E" w:rsidRPr="00FA495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物流搬运赛题，研发基于</w:t>
                            </w:r>
                            <w:r w:rsidR="00FA495E" w:rsidRPr="007C4D93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STM3</w:t>
                            </w:r>
                            <w:r w:rsidR="004465F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2</w:t>
                            </w:r>
                            <w:r w:rsidR="00FA495E" w:rsidRPr="007C4D93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主控+树莓派视觉+麦克纳姆轮底盘+三轴机械臂</w:t>
                            </w:r>
                            <w:r w:rsidR="00FA495E" w:rsidRPr="00FA495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的自主物流车，实现</w:t>
                            </w:r>
                            <w:proofErr w:type="gramStart"/>
                            <w:r w:rsidR="00FA495E" w:rsidRPr="00FA495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扫码取</w:t>
                            </w:r>
                            <w:proofErr w:type="gramEnd"/>
                            <w:r w:rsidR="00FA495E" w:rsidRPr="00FA495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任务、物料识别、导航搬运、码垛返回的全流程闭环。</w:t>
                            </w:r>
                          </w:p>
                          <w:p w14:paraId="02FD0C40" w14:textId="03C4AF85" w:rsidR="00FA495E" w:rsidRDefault="00757B99" w:rsidP="00FA495E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4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FA495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具体内容</w:t>
                            </w:r>
                            <w:r w:rsidRPr="00FA495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>：</w:t>
                            </w:r>
                            <w:r w:rsidR="0013434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负责</w:t>
                            </w:r>
                            <w:r w:rsidR="00FA495E" w:rsidRPr="00FA495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STM32 主控状态机与底盘运动控制开发，完成闭环步进电机、编码器/IMU 定位反馈及位置校正；在树莓派端基于 </w:t>
                            </w:r>
                            <w:r w:rsidR="00FA495E" w:rsidRPr="007379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Python + OpenCV</w:t>
                            </w:r>
                            <w:r w:rsidR="00FA495E" w:rsidRPr="00FA495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实现颜色识别、物块位置分类与 </w:t>
                            </w:r>
                            <w:r w:rsidR="00FA495E" w:rsidRPr="007379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ArUco 定位校准</w:t>
                            </w:r>
                            <w:r w:rsidR="00FA495E" w:rsidRPr="00FA495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，并通过 UART 与 STM32 联动；针对定位累计误差、视觉偏移和码垛不稳定问题，优化底盘闭环补偿、视觉校准与机械臂动作流程。</w:t>
                            </w:r>
                          </w:p>
                          <w:p w14:paraId="604B8672" w14:textId="2B8E45E1" w:rsidR="00FA495E" w:rsidRDefault="00757B99" w:rsidP="00FA495E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4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FA495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项目成果：</w:t>
                            </w:r>
                            <w:r w:rsidR="007C4D93" w:rsidRPr="007C4D9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获</w:t>
                            </w:r>
                            <w:r w:rsidR="00FA495E" w:rsidRPr="00FA495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中国大学生工程实践与创新能力大赛智能物流赛道全国银奖；项目软硬件方案已开源至</w:t>
                            </w:r>
                            <w:r w:rsidR="00B72A2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FA495E" w:rsidRPr="00FA495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GitHub。</w:t>
                            </w:r>
                          </w:p>
                          <w:p w14:paraId="5804B1EC" w14:textId="4B3138F6" w:rsidR="007C4D93" w:rsidRDefault="007C4D93" w:rsidP="00562EDD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 w:rsidRPr="007C4D9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3、FloraMind 智能植物养护系统——项目负责人　　　　　　　　　　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 w:rsidR="007E1F3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noProof/>
                                <w:color w:val="404040" w:themeColor="text1" w:themeTint="BF"/>
                                <w:sz w:val="19"/>
                                <w:szCs w:val="19"/>
                              </w:rPr>
                              <w:drawing>
                                <wp:inline distT="0" distB="0" distL="0" distR="0" wp14:anchorId="0A195459" wp14:editId="08C59F0C">
                                  <wp:extent cx="171497" cy="171497"/>
                                  <wp:effectExtent l="0" t="0" r="0" b="0"/>
                                  <wp:docPr id="1290542957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178664" cy="1786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E1F3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hyperlink r:id="rId11" w:history="1">
                              <w:r w:rsidRPr="007E1F3E">
                                <w:rPr>
                                  <w:rStyle w:val="a9"/>
                                  <w:rFonts w:ascii="微软雅黑" w:eastAsia="微软雅黑" w:hAnsi="微软雅黑" w:cs="微软雅黑"/>
                                  <w:b/>
                                  <w:bCs/>
                                  <w:color w:val="808080" w:themeColor="background1" w:themeShade="80"/>
                                  <w:sz w:val="19"/>
                                  <w:szCs w:val="19"/>
                                </w:rPr>
                                <w:t>Git</w:t>
                              </w:r>
                              <w:r w:rsidR="00B218F8">
                                <w:rPr>
                                  <w:rStyle w:val="a9"/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808080" w:themeColor="background1" w:themeShade="80"/>
                                  <w:sz w:val="19"/>
                                  <w:szCs w:val="19"/>
                                </w:rPr>
                                <w:t>H</w:t>
                              </w:r>
                              <w:r w:rsidRPr="007E1F3E">
                                <w:rPr>
                                  <w:rStyle w:val="a9"/>
                                  <w:rFonts w:ascii="微软雅黑" w:eastAsia="微软雅黑" w:hAnsi="微软雅黑" w:cs="微软雅黑"/>
                                  <w:b/>
                                  <w:bCs/>
                                  <w:color w:val="808080" w:themeColor="background1" w:themeShade="80"/>
                                  <w:sz w:val="19"/>
                                  <w:szCs w:val="19"/>
                                </w:rPr>
                                <w:t>ub</w:t>
                              </w:r>
                            </w:hyperlink>
                            <w:r w:rsidRPr="007C4D9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7E1F3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E45E8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7C4D9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</w:t>
                            </w:r>
                            <w:r w:rsidR="007E1F3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4</w:t>
                            </w:r>
                            <w:r w:rsidRPr="007C4D9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.0</w:t>
                            </w:r>
                            <w:r w:rsidR="007E1F3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6</w:t>
                            </w:r>
                            <w:r w:rsidRPr="007C4D9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-</w:t>
                            </w:r>
                            <w:r w:rsidR="00562EDD" w:rsidRPr="00562E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至今</w:t>
                            </w:r>
                          </w:p>
                          <w:p w14:paraId="3CE5B44B" w14:textId="700F8DCD" w:rsidR="009A343E" w:rsidRPr="009A343E" w:rsidRDefault="00757B99" w:rsidP="009A343E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A343E" w:rsidRPr="00FA495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项目简介：</w:t>
                            </w:r>
                            <w:r w:rsidR="009A343E" w:rsidRPr="009A343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基于</w:t>
                            </w:r>
                            <w:r w:rsidR="00027E3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A343E" w:rsidRPr="009A343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STM32+FreeRTOS</w:t>
                            </w:r>
                            <w:r w:rsidR="00B72A2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A343E" w:rsidRPr="009A343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研发智能植物养护系统，实现环境感知、云端监控、语音</w:t>
                            </w:r>
                            <w:proofErr w:type="gramStart"/>
                            <w:r w:rsidR="009A343E" w:rsidRPr="009A343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交互与</w:t>
                            </w:r>
                            <w:proofErr w:type="gramEnd"/>
                            <w:r w:rsidR="009A343E" w:rsidRPr="009A343E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拟人化状态反馈。</w:t>
                            </w:r>
                          </w:p>
                          <w:p w14:paraId="75201F05" w14:textId="58394256" w:rsidR="00C55CAC" w:rsidRPr="00CB6EE9" w:rsidRDefault="00757B99" w:rsidP="009A343E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4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A343E" w:rsidRPr="00FA495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具体内容</w:t>
                            </w:r>
                            <w:r w:rsidR="009A343E" w:rsidRPr="00FA495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>：</w:t>
                            </w:r>
                            <w:r w:rsidR="009A343E" w:rsidRPr="00CB6EE9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负责嵌入式系统架构与核心模块开发，完成多传感器采集、FreeRTOS 多任务调度、ESP8266 + 阿里云 IoT 远程控制、</w:t>
                            </w:r>
                            <w:r w:rsidR="00027E34" w:rsidRPr="00CB6EE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ESP32</w:t>
                            </w:r>
                            <w:r w:rsidR="00A42315" w:rsidRPr="00CB6EE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端</w:t>
                            </w:r>
                            <w:r w:rsidR="009A343E" w:rsidRPr="00CB6EE9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AI 语音交互及继电器/舵机联动；设计卡尔曼滤波、预测性灌溉和控制优先级仲裁机制，提升数据稳定性与自动养护可靠性。 </w:t>
                            </w:r>
                          </w:p>
                          <w:p w14:paraId="3CF4A513" w14:textId="407B49CC" w:rsidR="009A343E" w:rsidRPr="009A343E" w:rsidRDefault="00757B99" w:rsidP="009A343E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4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A343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项目成果：</w:t>
                            </w:r>
                            <w:r w:rsidR="009A343E" w:rsidRPr="009A343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获</w:t>
                            </w:r>
                            <w:r w:rsidR="009A56B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第</w:t>
                            </w:r>
                            <w:r w:rsidR="009A343E" w:rsidRPr="009A343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十三届全国大学生数字媒体科技作品及创意竞赛全国三等奖；项目代码已开源至</w:t>
                            </w:r>
                            <w:r w:rsidR="00B72A2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A343E" w:rsidRPr="009A343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Git</w:t>
                            </w:r>
                            <w:r w:rsidR="00B218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H</w:t>
                            </w:r>
                            <w:r w:rsidR="009A343E" w:rsidRPr="009A343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ub</w:t>
                            </w:r>
                            <w:r w:rsidR="0084424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3933A" id="_x0000_t202" coordsize="21600,21600" o:spt="202" path="m,l,21600r21600,l21600,xe">
                <v:stroke joinstyle="miter"/>
                <v:path gradientshapeok="t" o:connecttype="rect"/>
              </v:shapetype>
              <v:shape id="文本框 77" o:spid="_x0000_s1026" type="#_x0000_t202" style="position:absolute;left:0;text-align:left;margin-left:-57.45pt;margin-top:186.7pt;width:532pt;height:365.2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" filled="f" stroked="f">
                <v:textbox>
                  <w:txbxContent>
                    <w:p w14:paraId="51014DCE" w14:textId="1A6E7897" w:rsidR="00C55CAC" w:rsidRDefault="00000000" w:rsidP="00562EDD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1</w:t>
                      </w:r>
                      <w:r w:rsidR="00562E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、</w:t>
                      </w:r>
                      <w:r w:rsidR="00C35A39" w:rsidRPr="00C35A3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YLHB Smart Retail Robot 智慧零售机器人系统研发——项目负责人　　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   </w:t>
                      </w:r>
                      <w:r w:rsidR="00FA495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480CB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noProof/>
                          <w:color w:val="404040" w:themeColor="text1" w:themeTint="BF"/>
                          <w:sz w:val="19"/>
                          <w:szCs w:val="19"/>
                        </w:rPr>
                        <w:drawing>
                          <wp:inline distT="0" distB="0" distL="0" distR="0" wp14:anchorId="075F2935" wp14:editId="15300A3D">
                            <wp:extent cx="171497" cy="171497"/>
                            <wp:effectExtent l="0" t="0" r="0" b="0"/>
                            <wp:docPr id="940754983" name="图片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178664" cy="1786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80CB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hyperlink r:id="rId12" w:history="1">
                        <w:r w:rsidR="00FD5F16" w:rsidRPr="00480CB6">
                          <w:rPr>
                            <w:rStyle w:val="a9"/>
                            <w:rFonts w:ascii="微软雅黑" w:eastAsia="微软雅黑" w:hAnsi="微软雅黑" w:cs="微软雅黑"/>
                            <w:b/>
                            <w:bCs/>
                            <w:color w:val="808080" w:themeColor="background1" w:themeShade="80"/>
                            <w:sz w:val="19"/>
                            <w:szCs w:val="19"/>
                          </w:rPr>
                          <w:t>Git</w:t>
                        </w:r>
                        <w:r w:rsidR="00B218F8">
                          <w:rPr>
                            <w:rStyle w:val="a9"/>
                            <w:rFonts w:ascii="微软雅黑" w:eastAsia="微软雅黑" w:hAnsi="微软雅黑" w:cs="微软雅黑" w:hint="eastAsia"/>
                            <w:b/>
                            <w:bCs/>
                            <w:color w:val="808080" w:themeColor="background1" w:themeShade="80"/>
                            <w:sz w:val="19"/>
                            <w:szCs w:val="19"/>
                          </w:rPr>
                          <w:t>H</w:t>
                        </w:r>
                        <w:r w:rsidR="00FD5F16" w:rsidRPr="00480CB6">
                          <w:rPr>
                            <w:rStyle w:val="a9"/>
                            <w:rFonts w:ascii="微软雅黑" w:eastAsia="微软雅黑" w:hAnsi="微软雅黑" w:cs="微软雅黑"/>
                            <w:b/>
                            <w:bCs/>
                            <w:color w:val="808080" w:themeColor="background1" w:themeShade="80"/>
                            <w:sz w:val="19"/>
                            <w:szCs w:val="19"/>
                          </w:rPr>
                          <w:t>ub</w:t>
                        </w:r>
                      </w:hyperlink>
                      <w:r w:rsidR="00C35A3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202</w:t>
                      </w:r>
                      <w:r w:rsidR="00C35A3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5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.0</w:t>
                      </w:r>
                      <w:r w:rsidR="00C35A3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8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-</w:t>
                      </w:r>
                      <w:r w:rsidR="00562EDD" w:rsidRPr="00562EDD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至今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                                       </w:t>
                      </w:r>
                    </w:p>
                    <w:p w14:paraId="3A12B07A" w14:textId="29685457" w:rsidR="00C55CAC" w:rsidRDefault="00757B99" w:rsidP="00C35A39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40" w:lineRule="exact"/>
                        <w:jc w:val="both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项目简介：</w:t>
                      </w:r>
                      <w:r w:rsidR="00C35A39" w:rsidRPr="00C35A39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面向智慧零售/智能家居服务场景，设计并实现一套基于 ROS2 的智能服务机器人系统，完成“语音/文本指令理解—商品确认—自主导航—目标抓取—结算投放”的端到端任务闭环。</w:t>
                      </w:r>
                    </w:p>
                    <w:p w14:paraId="235D57D5" w14:textId="22784966" w:rsidR="00C35A39" w:rsidRDefault="00757B99" w:rsidP="00C35A39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40" w:lineRule="exact"/>
                        <w:jc w:val="both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Pr="00C35A3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具体内容：</w:t>
                      </w:r>
                      <w:r w:rsidR="00C35A39" w:rsidRPr="00C35A39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负责系统总体架构设计与核心模块开发，基于 ROS2 构建多节点协同控制框架，完成语音/文本指令接入、LLM 语义解析、商品意图确认、Nav2 路径规划、视觉目标定位、机械臂抓取执行与任务状态管理等模块集成。针对真实运行中语音误识别、意图歧义、导航/抓取失败和状态流转异常等问题，设计多轮确认、任务状态机、异常回退与重试机制，提升机器人端到端任务执行的稳定性。</w:t>
                      </w:r>
                    </w:p>
                    <w:p w14:paraId="6998764D" w14:textId="7BA4A5F1" w:rsidR="00C35A39" w:rsidRDefault="00757B99" w:rsidP="00C35A39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40" w:lineRule="exact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Pr="00C35A3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项目成果：</w:t>
                      </w:r>
                      <w:r w:rsidR="007C4D93" w:rsidRPr="007C4D9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获</w:t>
                      </w:r>
                      <w:r w:rsidR="00C35A39" w:rsidRPr="00C35A39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第二十七届中国机器人及人工智能大赛智能家居赛项全国二等奖；项目代码已开源至</w:t>
                      </w:r>
                      <w:r w:rsidR="00B72A2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C35A39" w:rsidRPr="00C35A39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GitHub。</w:t>
                      </w:r>
                    </w:p>
                    <w:p w14:paraId="6C2BD8CF" w14:textId="59D9EAA4" w:rsidR="00C55CAC" w:rsidRPr="00C35A39" w:rsidRDefault="00000000" w:rsidP="00C35A39">
                      <w:pPr>
                        <w:pStyle w:val="a7"/>
                        <w:spacing w:before="0" w:beforeAutospacing="0" w:after="0" w:afterAutospacing="0" w:line="340" w:lineRule="exact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 w:rsidRPr="00C35A3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2、</w:t>
                      </w:r>
                      <w:r w:rsidR="00480CB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智能物流搬运车</w:t>
                      </w:r>
                      <w:r w:rsidRPr="00C35A3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——</w:t>
                      </w:r>
                      <w:r w:rsidR="00480CB6" w:rsidRPr="00C35A39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项目负责人</w:t>
                      </w:r>
                      <w:r w:rsidRPr="00C35A3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                                   </w:t>
                      </w:r>
                      <w:r w:rsidR="00FA495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   </w:t>
                      </w:r>
                      <w:r w:rsidR="00FA495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noProof/>
                          <w:color w:val="404040" w:themeColor="text1" w:themeTint="BF"/>
                          <w:sz w:val="19"/>
                          <w:szCs w:val="19"/>
                        </w:rPr>
                        <w:drawing>
                          <wp:inline distT="0" distB="0" distL="0" distR="0" wp14:anchorId="398BFD56" wp14:editId="4A82A7F4">
                            <wp:extent cx="171497" cy="171497"/>
                            <wp:effectExtent l="0" t="0" r="0" b="0"/>
                            <wp:docPr id="158794684" name="图片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178664" cy="1786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A495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hyperlink r:id="rId13" w:history="1">
                        <w:r w:rsidR="00FA495E" w:rsidRPr="00480CB6">
                          <w:rPr>
                            <w:rStyle w:val="a9"/>
                            <w:rFonts w:ascii="微软雅黑" w:eastAsia="微软雅黑" w:hAnsi="微软雅黑" w:cs="微软雅黑"/>
                            <w:b/>
                            <w:bCs/>
                            <w:color w:val="808080" w:themeColor="background1" w:themeShade="80"/>
                            <w:sz w:val="19"/>
                            <w:szCs w:val="19"/>
                          </w:rPr>
                          <w:t>Git</w:t>
                        </w:r>
                        <w:r w:rsidR="00B218F8">
                          <w:rPr>
                            <w:rStyle w:val="a9"/>
                            <w:rFonts w:ascii="微软雅黑" w:eastAsia="微软雅黑" w:hAnsi="微软雅黑" w:cs="微软雅黑" w:hint="eastAsia"/>
                            <w:b/>
                            <w:bCs/>
                            <w:color w:val="808080" w:themeColor="background1" w:themeShade="80"/>
                            <w:sz w:val="19"/>
                            <w:szCs w:val="19"/>
                          </w:rPr>
                          <w:t>H</w:t>
                        </w:r>
                        <w:r w:rsidR="00FA495E" w:rsidRPr="00480CB6">
                          <w:rPr>
                            <w:rStyle w:val="a9"/>
                            <w:rFonts w:ascii="微软雅黑" w:eastAsia="微软雅黑" w:hAnsi="微软雅黑" w:cs="微软雅黑"/>
                            <w:b/>
                            <w:bCs/>
                            <w:color w:val="808080" w:themeColor="background1" w:themeShade="80"/>
                            <w:sz w:val="19"/>
                            <w:szCs w:val="19"/>
                          </w:rPr>
                          <w:t>ub</w:t>
                        </w:r>
                      </w:hyperlink>
                      <w:r w:rsidRPr="00C35A3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2025.05-2025.08</w:t>
                      </w:r>
                    </w:p>
                    <w:p w14:paraId="1741E139" w14:textId="72D7A282" w:rsidR="00FA495E" w:rsidRPr="00FA495E" w:rsidRDefault="00757B99" w:rsidP="00FA495E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Pr="00FA495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项目简介：</w:t>
                      </w:r>
                      <w:r w:rsidR="00FA495E" w:rsidRPr="00FA495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面向</w:t>
                      </w:r>
                      <w:proofErr w:type="gramStart"/>
                      <w:r w:rsidR="00FA495E" w:rsidRPr="00FA495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工创赛智能</w:t>
                      </w:r>
                      <w:proofErr w:type="gramEnd"/>
                      <w:r w:rsidR="00FA495E" w:rsidRPr="00FA495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物流搬运赛题，研发基于</w:t>
                      </w:r>
                      <w:r w:rsidR="00FA495E" w:rsidRPr="007C4D93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STM3</w:t>
                      </w:r>
                      <w:r w:rsidR="004465F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2</w:t>
                      </w:r>
                      <w:r w:rsidR="00FA495E" w:rsidRPr="007C4D93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主控+树莓派视觉+麦克纳姆轮底盘+三轴机械臂</w:t>
                      </w:r>
                      <w:r w:rsidR="00FA495E" w:rsidRPr="00FA495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的自主物流车，实现</w:t>
                      </w:r>
                      <w:proofErr w:type="gramStart"/>
                      <w:r w:rsidR="00FA495E" w:rsidRPr="00FA495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扫码取</w:t>
                      </w:r>
                      <w:proofErr w:type="gramEnd"/>
                      <w:r w:rsidR="00FA495E" w:rsidRPr="00FA495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任务、物料识别、导航搬运、码垛返回的全流程闭环。</w:t>
                      </w:r>
                    </w:p>
                    <w:p w14:paraId="02FD0C40" w14:textId="03C4AF85" w:rsidR="00FA495E" w:rsidRDefault="00757B99" w:rsidP="00FA495E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4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Pr="00FA495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具体内容</w:t>
                      </w:r>
                      <w:r w:rsidRPr="00FA495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>：</w:t>
                      </w:r>
                      <w:r w:rsidR="0013434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负责</w:t>
                      </w:r>
                      <w:r w:rsidR="00FA495E" w:rsidRPr="00FA495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 STM32 主控状态机与底盘运动控制开发，完成闭环步进电机、编码器/IMU 定位反馈及位置校正；在树莓派端基于 </w:t>
                      </w:r>
                      <w:r w:rsidR="00FA495E" w:rsidRPr="007379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Python + OpenCV</w:t>
                      </w:r>
                      <w:r w:rsidR="00FA495E" w:rsidRPr="00FA495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 实现颜色识别、物块位置分类与 </w:t>
                      </w:r>
                      <w:r w:rsidR="00FA495E" w:rsidRPr="007379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ArUco 定位校准</w:t>
                      </w:r>
                      <w:r w:rsidR="00FA495E" w:rsidRPr="00FA495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，并通过 UART 与 STM32 联动；针对定位累计误差、视觉偏移和码垛不稳定问题，优化底盘闭环补偿、视觉校准与机械臂动作流程。</w:t>
                      </w:r>
                    </w:p>
                    <w:p w14:paraId="604B8672" w14:textId="2B8E45E1" w:rsidR="00FA495E" w:rsidRDefault="00757B99" w:rsidP="00FA495E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4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Pr="00FA495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项目成果：</w:t>
                      </w:r>
                      <w:r w:rsidR="007C4D93" w:rsidRPr="007C4D9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获</w:t>
                      </w:r>
                      <w:r w:rsidR="00FA495E" w:rsidRPr="00FA495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中国大学生工程实践与创新能力大赛智能物流赛道全国银奖；项目软硬件方案已开源至</w:t>
                      </w:r>
                      <w:r w:rsidR="00B72A2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FA495E" w:rsidRPr="00FA495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GitHub。</w:t>
                      </w:r>
                    </w:p>
                    <w:p w14:paraId="5804B1EC" w14:textId="4B3138F6" w:rsidR="007C4D93" w:rsidRDefault="007C4D93" w:rsidP="00562EDD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 w:rsidRPr="007C4D9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3、FloraMind 智能植物养护系统——项目负责人　　　　　　　　　　　　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    </w:t>
                      </w:r>
                      <w:r w:rsidR="007E1F3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noProof/>
                          <w:color w:val="404040" w:themeColor="text1" w:themeTint="BF"/>
                          <w:sz w:val="19"/>
                          <w:szCs w:val="19"/>
                        </w:rPr>
                        <w:drawing>
                          <wp:inline distT="0" distB="0" distL="0" distR="0" wp14:anchorId="0A195459" wp14:editId="08C59F0C">
                            <wp:extent cx="171497" cy="171497"/>
                            <wp:effectExtent l="0" t="0" r="0" b="0"/>
                            <wp:docPr id="1290542957" name="图片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178664" cy="1786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E1F3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hyperlink r:id="rId14" w:history="1">
                        <w:r w:rsidRPr="007E1F3E">
                          <w:rPr>
                            <w:rStyle w:val="a9"/>
                            <w:rFonts w:ascii="微软雅黑" w:eastAsia="微软雅黑" w:hAnsi="微软雅黑" w:cs="微软雅黑"/>
                            <w:b/>
                            <w:bCs/>
                            <w:color w:val="808080" w:themeColor="background1" w:themeShade="80"/>
                            <w:sz w:val="19"/>
                            <w:szCs w:val="19"/>
                          </w:rPr>
                          <w:t>Git</w:t>
                        </w:r>
                        <w:r w:rsidR="00B218F8">
                          <w:rPr>
                            <w:rStyle w:val="a9"/>
                            <w:rFonts w:ascii="微软雅黑" w:eastAsia="微软雅黑" w:hAnsi="微软雅黑" w:cs="微软雅黑" w:hint="eastAsia"/>
                            <w:b/>
                            <w:bCs/>
                            <w:color w:val="808080" w:themeColor="background1" w:themeShade="80"/>
                            <w:sz w:val="19"/>
                            <w:szCs w:val="19"/>
                          </w:rPr>
                          <w:t>H</w:t>
                        </w:r>
                        <w:r w:rsidRPr="007E1F3E">
                          <w:rPr>
                            <w:rStyle w:val="a9"/>
                            <w:rFonts w:ascii="微软雅黑" w:eastAsia="微软雅黑" w:hAnsi="微软雅黑" w:cs="微软雅黑"/>
                            <w:b/>
                            <w:bCs/>
                            <w:color w:val="808080" w:themeColor="background1" w:themeShade="80"/>
                            <w:sz w:val="19"/>
                            <w:szCs w:val="19"/>
                          </w:rPr>
                          <w:t>ub</w:t>
                        </w:r>
                      </w:hyperlink>
                      <w:r w:rsidRPr="007C4D9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7E1F3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E45E8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Pr="007C4D9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202</w:t>
                      </w:r>
                      <w:r w:rsidR="007E1F3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4</w:t>
                      </w:r>
                      <w:r w:rsidRPr="007C4D9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.0</w:t>
                      </w:r>
                      <w:r w:rsidR="007E1F3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6</w:t>
                      </w:r>
                      <w:r w:rsidRPr="007C4D9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-</w:t>
                      </w:r>
                      <w:r w:rsidR="00562EDD" w:rsidRPr="00562EDD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至今</w:t>
                      </w:r>
                    </w:p>
                    <w:p w14:paraId="3CE5B44B" w14:textId="700F8DCD" w:rsidR="009A343E" w:rsidRPr="009A343E" w:rsidRDefault="00757B99" w:rsidP="009A343E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9A343E" w:rsidRPr="00FA495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项目简介：</w:t>
                      </w:r>
                      <w:r w:rsidR="009A343E" w:rsidRPr="009A343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基于</w:t>
                      </w:r>
                      <w:r w:rsidR="00027E3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9A343E" w:rsidRPr="009A343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STM32+FreeRTOS</w:t>
                      </w:r>
                      <w:r w:rsidR="00B72A2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9A343E" w:rsidRPr="009A343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研发智能植物养护系统，实现环境感知、云端监控、语音</w:t>
                      </w:r>
                      <w:proofErr w:type="gramStart"/>
                      <w:r w:rsidR="009A343E" w:rsidRPr="009A343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交互与</w:t>
                      </w:r>
                      <w:proofErr w:type="gramEnd"/>
                      <w:r w:rsidR="009A343E" w:rsidRPr="009A343E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拟人化状态反馈。</w:t>
                      </w:r>
                    </w:p>
                    <w:p w14:paraId="75201F05" w14:textId="58394256" w:rsidR="00C55CAC" w:rsidRPr="00CB6EE9" w:rsidRDefault="00757B99" w:rsidP="009A343E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4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9A343E" w:rsidRPr="00FA495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具体内容</w:t>
                      </w:r>
                      <w:r w:rsidR="009A343E" w:rsidRPr="00FA495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>：</w:t>
                      </w:r>
                      <w:r w:rsidR="009A343E" w:rsidRPr="00CB6EE9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负责嵌入式系统架构与核心模块开发，完成多传感器采集、FreeRTOS 多任务调度、ESP8266 + 阿里云 IoT 远程控制、</w:t>
                      </w:r>
                      <w:r w:rsidR="00027E34" w:rsidRPr="00CB6EE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ESP32</w:t>
                      </w:r>
                      <w:r w:rsidR="00A42315" w:rsidRPr="00CB6EE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端</w:t>
                      </w:r>
                      <w:r w:rsidR="009A343E" w:rsidRPr="00CB6EE9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AI 语音交互及继电器/舵机联动；设计卡尔曼滤波、预测性灌溉和控制优先级仲裁机制，提升数据稳定性与自动养护可靠性。 </w:t>
                      </w:r>
                    </w:p>
                    <w:p w14:paraId="3CF4A513" w14:textId="407B49CC" w:rsidR="009A343E" w:rsidRPr="009A343E" w:rsidRDefault="00757B99" w:rsidP="009A343E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4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9A343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项目成果：</w:t>
                      </w:r>
                      <w:r w:rsidR="009A343E" w:rsidRPr="009A343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获</w:t>
                      </w:r>
                      <w:r w:rsidR="009A56B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第</w:t>
                      </w:r>
                      <w:r w:rsidR="009A343E" w:rsidRPr="009A343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十三届全国大学生数字媒体科技作品及创意竞赛全国三等奖；项目代码已开源至</w:t>
                      </w:r>
                      <w:r w:rsidR="00B72A2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9A343E" w:rsidRPr="009A343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Git</w:t>
                      </w:r>
                      <w:r w:rsidR="00B218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H</w:t>
                      </w:r>
                      <w:r w:rsidR="009A343E" w:rsidRPr="009A343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ub</w:t>
                      </w:r>
                      <w:r w:rsidR="0084424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504192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677D7DB" wp14:editId="5B8D2758">
                <wp:simplePos x="0" y="0"/>
                <wp:positionH relativeFrom="column">
                  <wp:posOffset>3429635</wp:posOffset>
                </wp:positionH>
                <wp:positionV relativeFrom="paragraph">
                  <wp:posOffset>-114437</wp:posOffset>
                </wp:positionV>
                <wp:extent cx="864870" cy="367665"/>
                <wp:effectExtent l="0" t="0" r="0" b="0"/>
                <wp:wrapNone/>
                <wp:docPr id="8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5423AED" w14:textId="77777777" w:rsidR="00C55CAC" w:rsidRDefault="00000000" w:rsidP="00177789">
                            <w:pPr>
                              <w:pStyle w:val="a7"/>
                              <w:spacing w:before="0" w:beforeAutospacing="0" w:after="0" w:afterAutospacing="0" w:line="420" w:lineRule="exact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民族：汉族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19"/>
                                <w:szCs w:val="19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7D7DB" id="文本框 42" o:spid="_x0000_s1027" type="#_x0000_t202" style="position:absolute;left:0;text-align:left;margin-left:270.05pt;margin-top:-9pt;width:68.1pt;height:28.9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" filled="f" stroked="f">
                <v:textbox style="mso-fit-shape-to-text:t">
                  <w:txbxContent>
                    <w:p w14:paraId="05423AED" w14:textId="77777777" w:rsidR="00C55CAC" w:rsidRDefault="00000000" w:rsidP="00177789">
                      <w:pPr>
                        <w:pStyle w:val="a7"/>
                        <w:spacing w:before="0" w:beforeAutospacing="0" w:after="0" w:afterAutospacing="0" w:line="420" w:lineRule="exact"/>
                        <w:jc w:val="both"/>
                        <w:rPr>
                          <w:rFonts w:hint="eastAsia"/>
                          <w:color w:val="404040" w:themeColor="text1" w:themeTint="BF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民族：汉族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19"/>
                          <w:szCs w:val="19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504192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1F194F2" wp14:editId="04C33647">
                <wp:simplePos x="0" y="0"/>
                <wp:positionH relativeFrom="column">
                  <wp:posOffset>-541116</wp:posOffset>
                </wp:positionH>
                <wp:positionV relativeFrom="paragraph">
                  <wp:posOffset>-214132</wp:posOffset>
                </wp:positionV>
                <wp:extent cx="3728085" cy="469265"/>
                <wp:effectExtent l="0" t="0" r="0" b="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8085" cy="469265"/>
                          <a:chOff x="1548" y="1471"/>
                          <a:chExt cx="5871" cy="739"/>
                        </a:xfrm>
                      </wpg:grpSpPr>
                      <wps:wsp>
                        <wps:cNvPr id="1" name="文本框 42"/>
                        <wps:cNvSpPr txBox="1"/>
                        <wps:spPr>
                          <a:xfrm>
                            <a:off x="5257" y="1631"/>
                            <a:ext cx="2162" cy="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6FAF777" w14:textId="77777777" w:rsidR="00C55CAC" w:rsidRDefault="00000000">
                              <w:pPr>
                                <w:pStyle w:val="a7"/>
                                <w:spacing w:before="0" w:beforeAutospacing="0" w:after="0" w:afterAutospacing="0" w:line="420" w:lineRule="exact"/>
                                <w:jc w:val="both"/>
                                <w:rPr>
                                  <w:rFonts w:hint="eastAsia"/>
                                  <w:color w:val="404040" w:themeColor="text1" w:themeTint="BF"/>
                                  <w:kern w:val="24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19"/>
                                  <w:szCs w:val="19"/>
                                </w:rPr>
                                <w:t>政治面貌：共青团员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E7E7E"/>
                                  <w:sz w:val="19"/>
                                  <w:szCs w:val="19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g:grpSp>
                        <wpg:cNvPr id="36" name="组合 36"/>
                        <wpg:cNvGrpSpPr/>
                        <wpg:grpSpPr>
                          <a:xfrm>
                            <a:off x="1548" y="1471"/>
                            <a:ext cx="3647" cy="713"/>
                            <a:chOff x="1548" y="1471"/>
                            <a:chExt cx="3647" cy="713"/>
                          </a:xfrm>
                        </wpg:grpSpPr>
                        <wpg:grpSp>
                          <wpg:cNvPr id="33" name="组合 33"/>
                          <wpg:cNvGrpSpPr/>
                          <wpg:grpSpPr>
                            <a:xfrm>
                              <a:off x="1548" y="1473"/>
                              <a:ext cx="3370" cy="711"/>
                              <a:chOff x="1548" y="1473"/>
                              <a:chExt cx="3370" cy="711"/>
                            </a:xfrm>
                          </wpg:grpSpPr>
                          <wps:wsp>
                            <wps:cNvPr id="29" name="文本框 42"/>
                            <wps:cNvSpPr txBox="1"/>
                            <wps:spPr>
                              <a:xfrm>
                                <a:off x="1745" y="1605"/>
                                <a:ext cx="3173" cy="5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23C67B0" w14:textId="4B244B99" w:rsidR="00C55CAC" w:rsidRDefault="00000000" w:rsidP="00177789">
                                  <w:pPr>
                                    <w:pStyle w:val="a7"/>
                                    <w:spacing w:before="0" w:beforeAutospacing="0" w:after="0" w:afterAutospacing="0" w:line="42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color w:val="5270AF"/>
                                      <w:kern w:val="24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邮箱：</w:t>
                                  </w:r>
                                  <w:r w:rsidR="001E50E3"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15629756753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 xml:space="preserve">@163.com       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E7E7E"/>
                                      <w:sz w:val="19"/>
                                      <w:szCs w:val="19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vert="horz" wrap="square" anchor="t">
                              <a:spAutoFit/>
                            </wps:bodyPr>
                          </wps:wsp>
                          <wpg:grpSp>
                            <wpg:cNvPr id="18" name="组合 14"/>
                            <wpg:cNvGrpSpPr/>
                            <wpg:grpSpPr>
                              <a:xfrm>
                                <a:off x="1548" y="1473"/>
                                <a:ext cx="181" cy="563"/>
                                <a:chOff x="9539" y="2601"/>
                                <a:chExt cx="181" cy="563"/>
                              </a:xfrm>
                            </wpg:grpSpPr>
                            <wps:wsp>
                              <wps:cNvPr id="16" name="KSO_Shape"/>
                              <wps:cNvSpPr/>
                              <wps:spPr>
                                <a:xfrm>
                                  <a:off x="9540" y="2978"/>
                                  <a:ext cx="180" cy="186"/>
                                </a:xfrm>
                                <a:custGeom>
                                  <a:avLst/>
                                  <a:gdLst>
                                    <a:gd name="G0" fmla="val 0"/>
                                  </a:gdLst>
                                  <a:ahLst/>
                                  <a:cxnLst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0" y="G0"/>
                                    </a:cxn>
                                    <a:cxn ang="0">
                                      <a:pos x="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</a:cxnLst>
                                  <a:rect l="0" t="0" r="0" b="0"/>
                                  <a:pathLst>
                                    <a:path w="90" h="93">
                                      <a:moveTo>
                                        <a:pt x="86" y="38"/>
                                      </a:moveTo>
                                      <a:cubicBezTo>
                                        <a:pt x="88" y="40"/>
                                        <a:pt x="90" y="43"/>
                                        <a:pt x="90" y="46"/>
                                      </a:cubicBezTo>
                                      <a:cubicBezTo>
                                        <a:pt x="90" y="83"/>
                                        <a:pt x="90" y="83"/>
                                        <a:pt x="90" y="83"/>
                                      </a:cubicBezTo>
                                      <a:cubicBezTo>
                                        <a:pt x="90" y="88"/>
                                        <a:pt x="86" y="93"/>
                                        <a:pt x="81" y="93"/>
                                      </a:cubicBezTo>
                                      <a:cubicBezTo>
                                        <a:pt x="9" y="93"/>
                                        <a:pt x="9" y="93"/>
                                        <a:pt x="9" y="93"/>
                                      </a:cubicBezTo>
                                      <a:cubicBezTo>
                                        <a:pt x="4" y="93"/>
                                        <a:pt x="0" y="88"/>
                                        <a:pt x="0" y="83"/>
                                      </a:cubicBezTo>
                                      <a:cubicBezTo>
                                        <a:pt x="0" y="46"/>
                                        <a:pt x="0" y="46"/>
                                        <a:pt x="0" y="46"/>
                                      </a:cubicBezTo>
                                      <a:cubicBezTo>
                                        <a:pt x="0" y="44"/>
                                        <a:pt x="1" y="41"/>
                                        <a:pt x="2" y="40"/>
                                      </a:cubicBezTo>
                                      <a:cubicBezTo>
                                        <a:pt x="2" y="40"/>
                                        <a:pt x="2" y="40"/>
                                        <a:pt x="2" y="40"/>
                                      </a:cubicBezTo>
                                      <a:cubicBezTo>
                                        <a:pt x="2" y="40"/>
                                        <a:pt x="2" y="40"/>
                                        <a:pt x="2" y="40"/>
                                      </a:cubicBezTo>
                                      <a:cubicBezTo>
                                        <a:pt x="2" y="39"/>
                                        <a:pt x="2" y="39"/>
                                        <a:pt x="3" y="39"/>
                                      </a:cubicBezTo>
                                      <a:cubicBezTo>
                                        <a:pt x="39" y="3"/>
                                        <a:pt x="39" y="3"/>
                                        <a:pt x="39" y="3"/>
                                      </a:cubicBezTo>
                                      <a:cubicBezTo>
                                        <a:pt x="43" y="0"/>
                                        <a:pt x="46" y="0"/>
                                        <a:pt x="50" y="3"/>
                                      </a:cubicBezTo>
                                      <a:cubicBezTo>
                                        <a:pt x="86" y="38"/>
                                        <a:pt x="86" y="38"/>
                                        <a:pt x="86" y="38"/>
                                      </a:cubicBezTo>
                                      <a:close/>
                                      <a:moveTo>
                                        <a:pt x="15" y="30"/>
                                      </a:moveTo>
                                      <a:cubicBezTo>
                                        <a:pt x="15" y="52"/>
                                        <a:pt x="15" y="52"/>
                                        <a:pt x="15" y="52"/>
                                      </a:cubicBezTo>
                                      <a:cubicBezTo>
                                        <a:pt x="45" y="75"/>
                                        <a:pt x="45" y="75"/>
                                        <a:pt x="45" y="75"/>
                                      </a:cubicBezTo>
                                      <a:cubicBezTo>
                                        <a:pt x="72" y="54"/>
                                        <a:pt x="72" y="54"/>
                                        <a:pt x="72" y="54"/>
                                      </a:cubicBezTo>
                                      <a:cubicBezTo>
                                        <a:pt x="72" y="30"/>
                                        <a:pt x="72" y="30"/>
                                        <a:pt x="72" y="30"/>
                                      </a:cubicBezTo>
                                      <a:cubicBezTo>
                                        <a:pt x="15" y="30"/>
                                        <a:pt x="15" y="30"/>
                                        <a:pt x="15" y="30"/>
                                      </a:cubicBezTo>
                                      <a:close/>
                                      <a:moveTo>
                                        <a:pt x="25" y="35"/>
                                      </a:moveTo>
                                      <a:cubicBezTo>
                                        <a:pt x="25" y="39"/>
                                        <a:pt x="25" y="39"/>
                                        <a:pt x="25" y="39"/>
                                      </a:cubicBezTo>
                                      <a:cubicBezTo>
                                        <a:pt x="63" y="39"/>
                                        <a:pt x="63" y="39"/>
                                        <a:pt x="63" y="39"/>
                                      </a:cubicBezTo>
                                      <a:cubicBezTo>
                                        <a:pt x="63" y="35"/>
                                        <a:pt x="63" y="35"/>
                                        <a:pt x="63" y="35"/>
                                      </a:cubicBezTo>
                                      <a:cubicBezTo>
                                        <a:pt x="25" y="35"/>
                                        <a:pt x="25" y="35"/>
                                        <a:pt x="25" y="35"/>
                                      </a:cubicBezTo>
                                      <a:close/>
                                      <a:moveTo>
                                        <a:pt x="25" y="51"/>
                                      </a:moveTo>
                                      <a:cubicBezTo>
                                        <a:pt x="25" y="55"/>
                                        <a:pt x="25" y="55"/>
                                        <a:pt x="25" y="55"/>
                                      </a:cubicBezTo>
                                      <a:cubicBezTo>
                                        <a:pt x="63" y="55"/>
                                        <a:pt x="63" y="55"/>
                                        <a:pt x="63" y="55"/>
                                      </a:cubicBezTo>
                                      <a:cubicBezTo>
                                        <a:pt x="63" y="51"/>
                                        <a:pt x="63" y="51"/>
                                        <a:pt x="63" y="51"/>
                                      </a:cubicBezTo>
                                      <a:cubicBezTo>
                                        <a:pt x="25" y="51"/>
                                        <a:pt x="25" y="51"/>
                                        <a:pt x="25" y="51"/>
                                      </a:cubicBezTo>
                                      <a:close/>
                                      <a:moveTo>
                                        <a:pt x="25" y="43"/>
                                      </a:moveTo>
                                      <a:cubicBezTo>
                                        <a:pt x="25" y="47"/>
                                        <a:pt x="25" y="47"/>
                                        <a:pt x="25" y="47"/>
                                      </a:cubicBezTo>
                                      <a:cubicBezTo>
                                        <a:pt x="63" y="47"/>
                                        <a:pt x="63" y="47"/>
                                        <a:pt x="63" y="47"/>
                                      </a:cubicBezTo>
                                      <a:cubicBezTo>
                                        <a:pt x="63" y="43"/>
                                        <a:pt x="63" y="43"/>
                                        <a:pt x="63" y="43"/>
                                      </a:cubicBezTo>
                                      <a:cubicBezTo>
                                        <a:pt x="25" y="43"/>
                                        <a:pt x="25" y="43"/>
                                        <a:pt x="25" y="43"/>
                                      </a:cubicBezTo>
                                      <a:close/>
                                      <a:moveTo>
                                        <a:pt x="10" y="87"/>
                                      </a:moveTo>
                                      <a:cubicBezTo>
                                        <a:pt x="28" y="69"/>
                                        <a:pt x="28" y="69"/>
                                        <a:pt x="28" y="69"/>
                                      </a:cubicBezTo>
                                      <a:cubicBezTo>
                                        <a:pt x="28" y="69"/>
                                        <a:pt x="28" y="68"/>
                                        <a:pt x="28" y="67"/>
                                      </a:cubicBezTo>
                                      <a:cubicBezTo>
                                        <a:pt x="27" y="66"/>
                                        <a:pt x="26" y="66"/>
                                        <a:pt x="25" y="67"/>
                                      </a:cubicBezTo>
                                      <a:cubicBezTo>
                                        <a:pt x="7" y="84"/>
                                        <a:pt x="7" y="84"/>
                                        <a:pt x="7" y="84"/>
                                      </a:cubicBezTo>
                                      <a:cubicBezTo>
                                        <a:pt x="6" y="85"/>
                                        <a:pt x="6" y="86"/>
                                        <a:pt x="7" y="87"/>
                                      </a:cubicBezTo>
                                      <a:cubicBezTo>
                                        <a:pt x="8" y="87"/>
                                        <a:pt x="9" y="87"/>
                                        <a:pt x="10" y="87"/>
                                      </a:cubicBezTo>
                                      <a:close/>
                                      <a:moveTo>
                                        <a:pt x="84" y="84"/>
                                      </a:moveTo>
                                      <a:cubicBezTo>
                                        <a:pt x="66" y="67"/>
                                        <a:pt x="66" y="67"/>
                                        <a:pt x="66" y="67"/>
                                      </a:cubicBezTo>
                                      <a:cubicBezTo>
                                        <a:pt x="65" y="66"/>
                                        <a:pt x="64" y="66"/>
                                        <a:pt x="63" y="67"/>
                                      </a:cubicBezTo>
                                      <a:cubicBezTo>
                                        <a:pt x="62" y="68"/>
                                        <a:pt x="62" y="69"/>
                                        <a:pt x="63" y="69"/>
                                      </a:cubicBezTo>
                                      <a:cubicBezTo>
                                        <a:pt x="81" y="87"/>
                                        <a:pt x="81" y="87"/>
                                        <a:pt x="81" y="87"/>
                                      </a:cubicBezTo>
                                      <a:cubicBezTo>
                                        <a:pt x="82" y="87"/>
                                        <a:pt x="83" y="87"/>
                                        <a:pt x="84" y="87"/>
                                      </a:cubicBezTo>
                                      <a:cubicBezTo>
                                        <a:pt x="85" y="86"/>
                                        <a:pt x="85" y="85"/>
                                        <a:pt x="84" y="8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</a:ln>
                              </wps:spPr>
                              <wps:bodyPr vert="horz" wrap="square" anchor="ctr" upright="1"/>
                            </wps:wsp>
                            <wps:wsp>
                              <wps:cNvPr id="17" name="KSO_Shape"/>
                              <wps:cNvSpPr/>
                              <wps:spPr>
                                <a:xfrm>
                                  <a:off x="9539" y="2601"/>
                                  <a:ext cx="180" cy="180"/>
                                </a:xfrm>
                                <a:custGeom>
                                  <a:avLst/>
                                  <a:gdLst>
                                    <a:gd name="G0" fmla="val 0"/>
                                  </a:gdLst>
                                  <a:ahLst/>
                                  <a:cxnLst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81233750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812330381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  <a:cxn ang="0">
                                      <a:pos x="G0" y="G0"/>
                                    </a:cxn>
                                  </a:cxnLst>
                                  <a:rect l="0" t="0" r="0" b="0"/>
                                  <a:pathLst>
                                    <a:path w="5581" h="5581">
                                      <a:moveTo>
                                        <a:pt x="5522" y="4281"/>
                                      </a:moveTo>
                                      <a:lnTo>
                                        <a:pt x="5522" y="4281"/>
                                      </a:lnTo>
                                      <a:lnTo>
                                        <a:pt x="5508" y="4269"/>
                                      </a:lnTo>
                                      <a:lnTo>
                                        <a:pt x="5494" y="4258"/>
                                      </a:lnTo>
                                      <a:lnTo>
                                        <a:pt x="5494" y="4257"/>
                                      </a:lnTo>
                                      <a:lnTo>
                                        <a:pt x="4294" y="3400"/>
                                      </a:lnTo>
                                      <a:lnTo>
                                        <a:pt x="4293" y="3401"/>
                                      </a:lnTo>
                                      <a:lnTo>
                                        <a:pt x="4278" y="3390"/>
                                      </a:lnTo>
                                      <a:lnTo>
                                        <a:pt x="4262" y="3382"/>
                                      </a:lnTo>
                                      <a:lnTo>
                                        <a:pt x="4245" y="3375"/>
                                      </a:lnTo>
                                      <a:lnTo>
                                        <a:pt x="4229" y="3369"/>
                                      </a:lnTo>
                                      <a:lnTo>
                                        <a:pt x="4211" y="3364"/>
                                      </a:lnTo>
                                      <a:lnTo>
                                        <a:pt x="4194" y="3361"/>
                                      </a:lnTo>
                                      <a:lnTo>
                                        <a:pt x="4176" y="3360"/>
                                      </a:lnTo>
                                      <a:lnTo>
                                        <a:pt x="4158" y="3361"/>
                                      </a:lnTo>
                                      <a:lnTo>
                                        <a:pt x="4140" y="3363"/>
                                      </a:lnTo>
                                      <a:lnTo>
                                        <a:pt x="4123" y="3366"/>
                                      </a:lnTo>
                                      <a:lnTo>
                                        <a:pt x="4105" y="3371"/>
                                      </a:lnTo>
                                      <a:lnTo>
                                        <a:pt x="4089" y="3378"/>
                                      </a:lnTo>
                                      <a:lnTo>
                                        <a:pt x="4072" y="3387"/>
                                      </a:lnTo>
                                      <a:lnTo>
                                        <a:pt x="4056" y="3396"/>
                                      </a:lnTo>
                                      <a:lnTo>
                                        <a:pt x="4042" y="3407"/>
                                      </a:lnTo>
                                      <a:lnTo>
                                        <a:pt x="4027" y="3420"/>
                                      </a:lnTo>
                                      <a:lnTo>
                                        <a:pt x="4018" y="3432"/>
                                      </a:lnTo>
                                      <a:lnTo>
                                        <a:pt x="4008" y="3444"/>
                                      </a:lnTo>
                                      <a:lnTo>
                                        <a:pt x="4004" y="3451"/>
                                      </a:lnTo>
                                      <a:lnTo>
                                        <a:pt x="3999" y="3458"/>
                                      </a:lnTo>
                                      <a:lnTo>
                                        <a:pt x="3971" y="3498"/>
                                      </a:lnTo>
                                      <a:lnTo>
                                        <a:pt x="3951" y="3529"/>
                                      </a:lnTo>
                                      <a:lnTo>
                                        <a:pt x="3920" y="3579"/>
                                      </a:lnTo>
                                      <a:lnTo>
                                        <a:pt x="3892" y="3627"/>
                                      </a:lnTo>
                                      <a:lnTo>
                                        <a:pt x="3875" y="3655"/>
                                      </a:lnTo>
                                      <a:lnTo>
                                        <a:pt x="3854" y="3688"/>
                                      </a:lnTo>
                                      <a:lnTo>
                                        <a:pt x="3818" y="3747"/>
                                      </a:lnTo>
                                      <a:lnTo>
                                        <a:pt x="3782" y="3812"/>
                                      </a:lnTo>
                                      <a:lnTo>
                                        <a:pt x="3745" y="3882"/>
                                      </a:lnTo>
                                      <a:lnTo>
                                        <a:pt x="3707" y="3959"/>
                                      </a:lnTo>
                                      <a:lnTo>
                                        <a:pt x="3667" y="4040"/>
                                      </a:lnTo>
                                      <a:lnTo>
                                        <a:pt x="3629" y="4127"/>
                                      </a:lnTo>
                                      <a:lnTo>
                                        <a:pt x="3589" y="4218"/>
                                      </a:lnTo>
                                      <a:lnTo>
                                        <a:pt x="3550" y="4311"/>
                                      </a:lnTo>
                                      <a:lnTo>
                                        <a:pt x="3517" y="4305"/>
                                      </a:lnTo>
                                      <a:lnTo>
                                        <a:pt x="3484" y="4298"/>
                                      </a:lnTo>
                                      <a:lnTo>
                                        <a:pt x="3450" y="4289"/>
                                      </a:lnTo>
                                      <a:lnTo>
                                        <a:pt x="3416" y="4280"/>
                                      </a:lnTo>
                                      <a:lnTo>
                                        <a:pt x="3380" y="4269"/>
                                      </a:lnTo>
                                      <a:lnTo>
                                        <a:pt x="3343" y="4256"/>
                                      </a:lnTo>
                                      <a:lnTo>
                                        <a:pt x="3306" y="4241"/>
                                      </a:lnTo>
                                      <a:lnTo>
                                        <a:pt x="3267" y="4227"/>
                                      </a:lnTo>
                                      <a:lnTo>
                                        <a:pt x="3229" y="4209"/>
                                      </a:lnTo>
                                      <a:lnTo>
                                        <a:pt x="3189" y="4191"/>
                                      </a:lnTo>
                                      <a:lnTo>
                                        <a:pt x="3149" y="4171"/>
                                      </a:lnTo>
                                      <a:lnTo>
                                        <a:pt x="3107" y="4150"/>
                                      </a:lnTo>
                                      <a:lnTo>
                                        <a:pt x="3065" y="4128"/>
                                      </a:lnTo>
                                      <a:lnTo>
                                        <a:pt x="3023" y="4104"/>
                                      </a:lnTo>
                                      <a:lnTo>
                                        <a:pt x="2980" y="4077"/>
                                      </a:lnTo>
                                      <a:lnTo>
                                        <a:pt x="2936" y="4051"/>
                                      </a:lnTo>
                                      <a:lnTo>
                                        <a:pt x="2891" y="4022"/>
                                      </a:lnTo>
                                      <a:lnTo>
                                        <a:pt x="2846" y="3992"/>
                                      </a:lnTo>
                                      <a:lnTo>
                                        <a:pt x="2800" y="3960"/>
                                      </a:lnTo>
                                      <a:lnTo>
                                        <a:pt x="2754" y="3928"/>
                                      </a:lnTo>
                                      <a:lnTo>
                                        <a:pt x="2707" y="3893"/>
                                      </a:lnTo>
                                      <a:lnTo>
                                        <a:pt x="2659" y="3857"/>
                                      </a:lnTo>
                                      <a:lnTo>
                                        <a:pt x="2612" y="3820"/>
                                      </a:lnTo>
                                      <a:lnTo>
                                        <a:pt x="2563" y="3782"/>
                                      </a:lnTo>
                                      <a:lnTo>
                                        <a:pt x="2515" y="3741"/>
                                      </a:lnTo>
                                      <a:lnTo>
                                        <a:pt x="2465" y="3699"/>
                                      </a:lnTo>
                                      <a:lnTo>
                                        <a:pt x="2416" y="3656"/>
                                      </a:lnTo>
                                      <a:lnTo>
                                        <a:pt x="2366" y="3612"/>
                                      </a:lnTo>
                                      <a:lnTo>
                                        <a:pt x="2315" y="3565"/>
                                      </a:lnTo>
                                      <a:lnTo>
                                        <a:pt x="2265" y="3517"/>
                                      </a:lnTo>
                                      <a:lnTo>
                                        <a:pt x="2214" y="3468"/>
                                      </a:lnTo>
                                      <a:lnTo>
                                        <a:pt x="2163" y="3418"/>
                                      </a:lnTo>
                                      <a:lnTo>
                                        <a:pt x="2112" y="3366"/>
                                      </a:lnTo>
                                      <a:lnTo>
                                        <a:pt x="2063" y="3316"/>
                                      </a:lnTo>
                                      <a:lnTo>
                                        <a:pt x="2015" y="3265"/>
                                      </a:lnTo>
                                      <a:lnTo>
                                        <a:pt x="1970" y="3214"/>
                                      </a:lnTo>
                                      <a:lnTo>
                                        <a:pt x="1925" y="3165"/>
                                      </a:lnTo>
                                      <a:lnTo>
                                        <a:pt x="1881" y="3115"/>
                                      </a:lnTo>
                                      <a:lnTo>
                                        <a:pt x="1840" y="3066"/>
                                      </a:lnTo>
                                      <a:lnTo>
                                        <a:pt x="1800" y="3018"/>
                                      </a:lnTo>
                                      <a:lnTo>
                                        <a:pt x="1761" y="2969"/>
                                      </a:lnTo>
                                      <a:lnTo>
                                        <a:pt x="1723" y="2921"/>
                                      </a:lnTo>
                                      <a:lnTo>
                                        <a:pt x="1688" y="2874"/>
                                      </a:lnTo>
                                      <a:lnTo>
                                        <a:pt x="1653" y="2828"/>
                                      </a:lnTo>
                                      <a:lnTo>
                                        <a:pt x="1620" y="2781"/>
                                      </a:lnTo>
                                      <a:lnTo>
                                        <a:pt x="1589" y="2735"/>
                                      </a:lnTo>
                                      <a:lnTo>
                                        <a:pt x="1559" y="2690"/>
                                      </a:lnTo>
                                      <a:lnTo>
                                        <a:pt x="1530" y="2646"/>
                                      </a:lnTo>
                                      <a:lnTo>
                                        <a:pt x="1504" y="2601"/>
                                      </a:lnTo>
                                      <a:lnTo>
                                        <a:pt x="1477" y="2558"/>
                                      </a:lnTo>
                                      <a:lnTo>
                                        <a:pt x="1454" y="2515"/>
                                      </a:lnTo>
                                      <a:lnTo>
                                        <a:pt x="1431" y="2473"/>
                                      </a:lnTo>
                                      <a:lnTo>
                                        <a:pt x="1410" y="2432"/>
                                      </a:lnTo>
                                      <a:lnTo>
                                        <a:pt x="1390" y="2392"/>
                                      </a:lnTo>
                                      <a:lnTo>
                                        <a:pt x="1372" y="2352"/>
                                      </a:lnTo>
                                      <a:lnTo>
                                        <a:pt x="1355" y="2313"/>
                                      </a:lnTo>
                                      <a:lnTo>
                                        <a:pt x="1340" y="2276"/>
                                      </a:lnTo>
                                      <a:lnTo>
                                        <a:pt x="1325" y="2237"/>
                                      </a:lnTo>
                                      <a:lnTo>
                                        <a:pt x="1312" y="2201"/>
                                      </a:lnTo>
                                      <a:lnTo>
                                        <a:pt x="1301" y="2165"/>
                                      </a:lnTo>
                                      <a:lnTo>
                                        <a:pt x="1292" y="2131"/>
                                      </a:lnTo>
                                      <a:lnTo>
                                        <a:pt x="1284" y="2097"/>
                                      </a:lnTo>
                                      <a:lnTo>
                                        <a:pt x="1276" y="2064"/>
                                      </a:lnTo>
                                      <a:lnTo>
                                        <a:pt x="1272" y="2031"/>
                                      </a:lnTo>
                                      <a:lnTo>
                                        <a:pt x="1365" y="1992"/>
                                      </a:lnTo>
                                      <a:lnTo>
                                        <a:pt x="1455" y="1952"/>
                                      </a:lnTo>
                                      <a:lnTo>
                                        <a:pt x="1541" y="1913"/>
                                      </a:lnTo>
                                      <a:lnTo>
                                        <a:pt x="1622" y="1875"/>
                                      </a:lnTo>
                                      <a:lnTo>
                                        <a:pt x="1699" y="1836"/>
                                      </a:lnTo>
                                      <a:lnTo>
                                        <a:pt x="1770" y="1799"/>
                                      </a:lnTo>
                                      <a:lnTo>
                                        <a:pt x="1835" y="1763"/>
                                      </a:lnTo>
                                      <a:lnTo>
                                        <a:pt x="1893" y="1727"/>
                                      </a:lnTo>
                                      <a:lnTo>
                                        <a:pt x="1926" y="1706"/>
                                      </a:lnTo>
                                      <a:lnTo>
                                        <a:pt x="1954" y="1689"/>
                                      </a:lnTo>
                                      <a:lnTo>
                                        <a:pt x="2002" y="1661"/>
                                      </a:lnTo>
                                      <a:lnTo>
                                        <a:pt x="2052" y="1630"/>
                                      </a:lnTo>
                                      <a:lnTo>
                                        <a:pt x="2083" y="1610"/>
                                      </a:lnTo>
                                      <a:lnTo>
                                        <a:pt x="2123" y="1584"/>
                                      </a:lnTo>
                                      <a:lnTo>
                                        <a:pt x="2137" y="1573"/>
                                      </a:lnTo>
                                      <a:lnTo>
                                        <a:pt x="2138" y="1572"/>
                                      </a:lnTo>
                                      <a:lnTo>
                                        <a:pt x="2149" y="1563"/>
                                      </a:lnTo>
                                      <a:lnTo>
                                        <a:pt x="2161" y="1554"/>
                                      </a:lnTo>
                                      <a:lnTo>
                                        <a:pt x="2174" y="1539"/>
                                      </a:lnTo>
                                      <a:lnTo>
                                        <a:pt x="2185" y="1524"/>
                                      </a:lnTo>
                                      <a:lnTo>
                                        <a:pt x="2195" y="1508"/>
                                      </a:lnTo>
                                      <a:lnTo>
                                        <a:pt x="2203" y="1493"/>
                                      </a:lnTo>
                                      <a:lnTo>
                                        <a:pt x="2210" y="1476"/>
                                      </a:lnTo>
                                      <a:lnTo>
                                        <a:pt x="2215" y="1458"/>
                                      </a:lnTo>
                                      <a:lnTo>
                                        <a:pt x="2219" y="1441"/>
                                      </a:lnTo>
                                      <a:lnTo>
                                        <a:pt x="2220" y="1423"/>
                                      </a:lnTo>
                                      <a:lnTo>
                                        <a:pt x="2221" y="1405"/>
                                      </a:lnTo>
                                      <a:lnTo>
                                        <a:pt x="2220" y="1387"/>
                                      </a:lnTo>
                                      <a:lnTo>
                                        <a:pt x="2217" y="1370"/>
                                      </a:lnTo>
                                      <a:lnTo>
                                        <a:pt x="2213" y="1353"/>
                                      </a:lnTo>
                                      <a:lnTo>
                                        <a:pt x="2208" y="1336"/>
                                      </a:lnTo>
                                      <a:lnTo>
                                        <a:pt x="2201" y="1319"/>
                                      </a:lnTo>
                                      <a:lnTo>
                                        <a:pt x="2191" y="1302"/>
                                      </a:lnTo>
                                      <a:lnTo>
                                        <a:pt x="2181" y="1287"/>
                                      </a:lnTo>
                                      <a:lnTo>
                                        <a:pt x="2181" y="1285"/>
                                      </a:lnTo>
                                      <a:lnTo>
                                        <a:pt x="1325" y="87"/>
                                      </a:lnTo>
                                      <a:lnTo>
                                        <a:pt x="1323" y="87"/>
                                      </a:lnTo>
                                      <a:lnTo>
                                        <a:pt x="1312" y="73"/>
                                      </a:lnTo>
                                      <a:lnTo>
                                        <a:pt x="1300" y="58"/>
                                      </a:lnTo>
                                      <a:lnTo>
                                        <a:pt x="1286" y="46"/>
                                      </a:lnTo>
                                      <a:lnTo>
                                        <a:pt x="1270" y="34"/>
                                      </a:lnTo>
                                      <a:lnTo>
                                        <a:pt x="1255" y="25"/>
                                      </a:lnTo>
                                      <a:lnTo>
                                        <a:pt x="1238" y="16"/>
                                      </a:lnTo>
                                      <a:lnTo>
                                        <a:pt x="1221" y="10"/>
                                      </a:lnTo>
                                      <a:lnTo>
                                        <a:pt x="1203" y="6"/>
                                      </a:lnTo>
                                      <a:lnTo>
                                        <a:pt x="1187" y="2"/>
                                      </a:lnTo>
                                      <a:lnTo>
                                        <a:pt x="1169" y="0"/>
                                      </a:lnTo>
                                      <a:lnTo>
                                        <a:pt x="1149" y="0"/>
                                      </a:lnTo>
                                      <a:lnTo>
                                        <a:pt x="1131" y="1"/>
                                      </a:lnTo>
                                      <a:lnTo>
                                        <a:pt x="1114" y="3"/>
                                      </a:lnTo>
                                      <a:lnTo>
                                        <a:pt x="1097" y="8"/>
                                      </a:lnTo>
                                      <a:lnTo>
                                        <a:pt x="1079" y="14"/>
                                      </a:lnTo>
                                      <a:lnTo>
                                        <a:pt x="1062" y="22"/>
                                      </a:lnTo>
                                      <a:lnTo>
                                        <a:pt x="1046" y="31"/>
                                      </a:lnTo>
                                      <a:lnTo>
                                        <a:pt x="1031" y="42"/>
                                      </a:lnTo>
                                      <a:lnTo>
                                        <a:pt x="924" y="116"/>
                                      </a:lnTo>
                                      <a:lnTo>
                                        <a:pt x="819" y="191"/>
                                      </a:lnTo>
                                      <a:lnTo>
                                        <a:pt x="717" y="268"/>
                                      </a:lnTo>
                                      <a:lnTo>
                                        <a:pt x="668" y="306"/>
                                      </a:lnTo>
                                      <a:lnTo>
                                        <a:pt x="619" y="344"/>
                                      </a:lnTo>
                                      <a:lnTo>
                                        <a:pt x="571" y="384"/>
                                      </a:lnTo>
                                      <a:lnTo>
                                        <a:pt x="525" y="423"/>
                                      </a:lnTo>
                                      <a:lnTo>
                                        <a:pt x="480" y="463"/>
                                      </a:lnTo>
                                      <a:lnTo>
                                        <a:pt x="436" y="504"/>
                                      </a:lnTo>
                                      <a:lnTo>
                                        <a:pt x="394" y="543"/>
                                      </a:lnTo>
                                      <a:lnTo>
                                        <a:pt x="353" y="584"/>
                                      </a:lnTo>
                                      <a:lnTo>
                                        <a:pt x="315" y="625"/>
                                      </a:lnTo>
                                      <a:lnTo>
                                        <a:pt x="278" y="667"/>
                                      </a:lnTo>
                                      <a:lnTo>
                                        <a:pt x="242" y="708"/>
                                      </a:lnTo>
                                      <a:lnTo>
                                        <a:pt x="208" y="750"/>
                                      </a:lnTo>
                                      <a:lnTo>
                                        <a:pt x="177" y="792"/>
                                      </a:lnTo>
                                      <a:lnTo>
                                        <a:pt x="149" y="835"/>
                                      </a:lnTo>
                                      <a:lnTo>
                                        <a:pt x="122" y="878"/>
                                      </a:lnTo>
                                      <a:lnTo>
                                        <a:pt x="97" y="922"/>
                                      </a:lnTo>
                                      <a:lnTo>
                                        <a:pt x="76" y="966"/>
                                      </a:lnTo>
                                      <a:lnTo>
                                        <a:pt x="56" y="1010"/>
                                      </a:lnTo>
                                      <a:lnTo>
                                        <a:pt x="40" y="1054"/>
                                      </a:lnTo>
                                      <a:lnTo>
                                        <a:pt x="25" y="1100"/>
                                      </a:lnTo>
                                      <a:lnTo>
                                        <a:pt x="20" y="1123"/>
                                      </a:lnTo>
                                      <a:lnTo>
                                        <a:pt x="15" y="1145"/>
                                      </a:lnTo>
                                      <a:lnTo>
                                        <a:pt x="11" y="1168"/>
                                      </a:lnTo>
                                      <a:lnTo>
                                        <a:pt x="6" y="1191"/>
                                      </a:lnTo>
                                      <a:lnTo>
                                        <a:pt x="4" y="1215"/>
                                      </a:lnTo>
                                      <a:lnTo>
                                        <a:pt x="1" y="1238"/>
                                      </a:lnTo>
                                      <a:lnTo>
                                        <a:pt x="0" y="1262"/>
                                      </a:lnTo>
                                      <a:lnTo>
                                        <a:pt x="0" y="1284"/>
                                      </a:lnTo>
                                      <a:lnTo>
                                        <a:pt x="0" y="1308"/>
                                      </a:lnTo>
                                      <a:lnTo>
                                        <a:pt x="1" y="1332"/>
                                      </a:lnTo>
                                      <a:lnTo>
                                        <a:pt x="3" y="1356"/>
                                      </a:lnTo>
                                      <a:lnTo>
                                        <a:pt x="6" y="1380"/>
                                      </a:lnTo>
                                      <a:lnTo>
                                        <a:pt x="15" y="1433"/>
                                      </a:lnTo>
                                      <a:lnTo>
                                        <a:pt x="26" y="1490"/>
                                      </a:lnTo>
                                      <a:lnTo>
                                        <a:pt x="41" y="1550"/>
                                      </a:lnTo>
                                      <a:lnTo>
                                        <a:pt x="60" y="1615"/>
                                      </a:lnTo>
                                      <a:lnTo>
                                        <a:pt x="82" y="1682"/>
                                      </a:lnTo>
                                      <a:lnTo>
                                        <a:pt x="105" y="1751"/>
                                      </a:lnTo>
                                      <a:lnTo>
                                        <a:pt x="133" y="1824"/>
                                      </a:lnTo>
                                      <a:lnTo>
                                        <a:pt x="163" y="1900"/>
                                      </a:lnTo>
                                      <a:lnTo>
                                        <a:pt x="196" y="1976"/>
                                      </a:lnTo>
                                      <a:lnTo>
                                        <a:pt x="232" y="2057"/>
                                      </a:lnTo>
                                      <a:lnTo>
                                        <a:pt x="272" y="2138"/>
                                      </a:lnTo>
                                      <a:lnTo>
                                        <a:pt x="313" y="2222"/>
                                      </a:lnTo>
                                      <a:lnTo>
                                        <a:pt x="357" y="2308"/>
                                      </a:lnTo>
                                      <a:lnTo>
                                        <a:pt x="404" y="2394"/>
                                      </a:lnTo>
                                      <a:lnTo>
                                        <a:pt x="453" y="2483"/>
                                      </a:lnTo>
                                      <a:lnTo>
                                        <a:pt x="503" y="2571"/>
                                      </a:lnTo>
                                      <a:lnTo>
                                        <a:pt x="557" y="2661"/>
                                      </a:lnTo>
                                      <a:lnTo>
                                        <a:pt x="613" y="2752"/>
                                      </a:lnTo>
                                      <a:lnTo>
                                        <a:pt x="671" y="2843"/>
                                      </a:lnTo>
                                      <a:lnTo>
                                        <a:pt x="730" y="2935"/>
                                      </a:lnTo>
                                      <a:lnTo>
                                        <a:pt x="793" y="3026"/>
                                      </a:lnTo>
                                      <a:lnTo>
                                        <a:pt x="856" y="3118"/>
                                      </a:lnTo>
                                      <a:lnTo>
                                        <a:pt x="922" y="3209"/>
                                      </a:lnTo>
                                      <a:lnTo>
                                        <a:pt x="990" y="3300"/>
                                      </a:lnTo>
                                      <a:lnTo>
                                        <a:pt x="1060" y="3391"/>
                                      </a:lnTo>
                                      <a:lnTo>
                                        <a:pt x="1130" y="3481"/>
                                      </a:lnTo>
                                      <a:lnTo>
                                        <a:pt x="1203" y="3570"/>
                                      </a:lnTo>
                                      <a:lnTo>
                                        <a:pt x="1278" y="3657"/>
                                      </a:lnTo>
                                      <a:lnTo>
                                        <a:pt x="1353" y="3743"/>
                                      </a:lnTo>
                                      <a:lnTo>
                                        <a:pt x="1430" y="3828"/>
                                      </a:lnTo>
                                      <a:lnTo>
                                        <a:pt x="1509" y="3912"/>
                                      </a:lnTo>
                                      <a:lnTo>
                                        <a:pt x="1588" y="3994"/>
                                      </a:lnTo>
                                      <a:lnTo>
                                        <a:pt x="1669" y="4073"/>
                                      </a:lnTo>
                                      <a:lnTo>
                                        <a:pt x="1753" y="4150"/>
                                      </a:lnTo>
                                      <a:lnTo>
                                        <a:pt x="1837" y="4228"/>
                                      </a:lnTo>
                                      <a:lnTo>
                                        <a:pt x="1924" y="4304"/>
                                      </a:lnTo>
                                      <a:lnTo>
                                        <a:pt x="2011" y="4378"/>
                                      </a:lnTo>
                                      <a:lnTo>
                                        <a:pt x="2100" y="4451"/>
                                      </a:lnTo>
                                      <a:lnTo>
                                        <a:pt x="2190" y="4522"/>
                                      </a:lnTo>
                                      <a:lnTo>
                                        <a:pt x="2281" y="4591"/>
                                      </a:lnTo>
                                      <a:lnTo>
                                        <a:pt x="2372" y="4658"/>
                                      </a:lnTo>
                                      <a:lnTo>
                                        <a:pt x="2463" y="4724"/>
                                      </a:lnTo>
                                      <a:lnTo>
                                        <a:pt x="2555" y="4789"/>
                                      </a:lnTo>
                                      <a:lnTo>
                                        <a:pt x="2646" y="4851"/>
                                      </a:lnTo>
                                      <a:lnTo>
                                        <a:pt x="2738" y="4911"/>
                                      </a:lnTo>
                                      <a:lnTo>
                                        <a:pt x="2829" y="4968"/>
                                      </a:lnTo>
                                      <a:lnTo>
                                        <a:pt x="2920" y="5024"/>
                                      </a:lnTo>
                                      <a:lnTo>
                                        <a:pt x="3010" y="5078"/>
                                      </a:lnTo>
                                      <a:lnTo>
                                        <a:pt x="3100" y="5129"/>
                                      </a:lnTo>
                                      <a:lnTo>
                                        <a:pt x="3187" y="5178"/>
                                      </a:lnTo>
                                      <a:lnTo>
                                        <a:pt x="3274" y="5224"/>
                                      </a:lnTo>
                                      <a:lnTo>
                                        <a:pt x="3359" y="5269"/>
                                      </a:lnTo>
                                      <a:lnTo>
                                        <a:pt x="3443" y="5309"/>
                                      </a:lnTo>
                                      <a:lnTo>
                                        <a:pt x="3525" y="5349"/>
                                      </a:lnTo>
                                      <a:lnTo>
                                        <a:pt x="3605" y="5385"/>
                                      </a:lnTo>
                                      <a:lnTo>
                                        <a:pt x="3683" y="5417"/>
                                      </a:lnTo>
                                      <a:lnTo>
                                        <a:pt x="3757" y="5448"/>
                                      </a:lnTo>
                                      <a:lnTo>
                                        <a:pt x="3830" y="5476"/>
                                      </a:lnTo>
                                      <a:lnTo>
                                        <a:pt x="3901" y="5500"/>
                                      </a:lnTo>
                                      <a:lnTo>
                                        <a:pt x="3966" y="5521"/>
                                      </a:lnTo>
                                      <a:lnTo>
                                        <a:pt x="4031" y="5539"/>
                                      </a:lnTo>
                                      <a:lnTo>
                                        <a:pt x="4091" y="5555"/>
                                      </a:lnTo>
                                      <a:lnTo>
                                        <a:pt x="4148" y="5567"/>
                                      </a:lnTo>
                                      <a:lnTo>
                                        <a:pt x="4201" y="5575"/>
                                      </a:lnTo>
                                      <a:lnTo>
                                        <a:pt x="4225" y="5578"/>
                                      </a:lnTo>
                                      <a:lnTo>
                                        <a:pt x="4249" y="5580"/>
                                      </a:lnTo>
                                      <a:lnTo>
                                        <a:pt x="4273" y="5581"/>
                                      </a:lnTo>
                                      <a:lnTo>
                                        <a:pt x="4297" y="5581"/>
                                      </a:lnTo>
                                      <a:lnTo>
                                        <a:pt x="4320" y="5581"/>
                                      </a:lnTo>
                                      <a:lnTo>
                                        <a:pt x="4344" y="5579"/>
                                      </a:lnTo>
                                      <a:lnTo>
                                        <a:pt x="4366" y="5578"/>
                                      </a:lnTo>
                                      <a:lnTo>
                                        <a:pt x="4390" y="5574"/>
                                      </a:lnTo>
                                      <a:lnTo>
                                        <a:pt x="4413" y="5570"/>
                                      </a:lnTo>
                                      <a:lnTo>
                                        <a:pt x="4436" y="5567"/>
                                      </a:lnTo>
                                      <a:lnTo>
                                        <a:pt x="4458" y="5561"/>
                                      </a:lnTo>
                                      <a:lnTo>
                                        <a:pt x="4481" y="5555"/>
                                      </a:lnTo>
                                      <a:lnTo>
                                        <a:pt x="4527" y="5542"/>
                                      </a:lnTo>
                                      <a:lnTo>
                                        <a:pt x="4571" y="5525"/>
                                      </a:lnTo>
                                      <a:lnTo>
                                        <a:pt x="4615" y="5506"/>
                                      </a:lnTo>
                                      <a:lnTo>
                                        <a:pt x="4660" y="5483"/>
                                      </a:lnTo>
                                      <a:lnTo>
                                        <a:pt x="4703" y="5459"/>
                                      </a:lnTo>
                                      <a:lnTo>
                                        <a:pt x="4746" y="5433"/>
                                      </a:lnTo>
                                      <a:lnTo>
                                        <a:pt x="4789" y="5404"/>
                                      </a:lnTo>
                                      <a:lnTo>
                                        <a:pt x="4831" y="5373"/>
                                      </a:lnTo>
                                      <a:lnTo>
                                        <a:pt x="4873" y="5339"/>
                                      </a:lnTo>
                                      <a:lnTo>
                                        <a:pt x="4915" y="5303"/>
                                      </a:lnTo>
                                      <a:lnTo>
                                        <a:pt x="4956" y="5266"/>
                                      </a:lnTo>
                                      <a:lnTo>
                                        <a:pt x="4997" y="5228"/>
                                      </a:lnTo>
                                      <a:lnTo>
                                        <a:pt x="5038" y="5187"/>
                                      </a:lnTo>
                                      <a:lnTo>
                                        <a:pt x="5077" y="5145"/>
                                      </a:lnTo>
                                      <a:lnTo>
                                        <a:pt x="5118" y="5101"/>
                                      </a:lnTo>
                                      <a:lnTo>
                                        <a:pt x="5158" y="5057"/>
                                      </a:lnTo>
                                      <a:lnTo>
                                        <a:pt x="5197" y="5010"/>
                                      </a:lnTo>
                                      <a:lnTo>
                                        <a:pt x="5237" y="4962"/>
                                      </a:lnTo>
                                      <a:lnTo>
                                        <a:pt x="5275" y="4914"/>
                                      </a:lnTo>
                                      <a:lnTo>
                                        <a:pt x="5313" y="4864"/>
                                      </a:lnTo>
                                      <a:lnTo>
                                        <a:pt x="5352" y="4814"/>
                                      </a:lnTo>
                                      <a:lnTo>
                                        <a:pt x="5390" y="4762"/>
                                      </a:lnTo>
                                      <a:lnTo>
                                        <a:pt x="5465" y="4657"/>
                                      </a:lnTo>
                                      <a:lnTo>
                                        <a:pt x="5540" y="4550"/>
                                      </a:lnTo>
                                      <a:lnTo>
                                        <a:pt x="5550" y="4535"/>
                                      </a:lnTo>
                                      <a:lnTo>
                                        <a:pt x="5559" y="4518"/>
                                      </a:lnTo>
                                      <a:lnTo>
                                        <a:pt x="5567" y="4501"/>
                                      </a:lnTo>
                                      <a:lnTo>
                                        <a:pt x="5573" y="4484"/>
                                      </a:lnTo>
                                      <a:lnTo>
                                        <a:pt x="5578" y="4467"/>
                                      </a:lnTo>
                                      <a:lnTo>
                                        <a:pt x="5580" y="4449"/>
                                      </a:lnTo>
                                      <a:lnTo>
                                        <a:pt x="5581" y="4431"/>
                                      </a:lnTo>
                                      <a:lnTo>
                                        <a:pt x="5581" y="4413"/>
                                      </a:lnTo>
                                      <a:lnTo>
                                        <a:pt x="5579" y="4395"/>
                                      </a:lnTo>
                                      <a:lnTo>
                                        <a:pt x="5575" y="4377"/>
                                      </a:lnTo>
                                      <a:lnTo>
                                        <a:pt x="5571" y="4360"/>
                                      </a:lnTo>
                                      <a:lnTo>
                                        <a:pt x="5565" y="4343"/>
                                      </a:lnTo>
                                      <a:lnTo>
                                        <a:pt x="5556" y="4326"/>
                                      </a:lnTo>
                                      <a:lnTo>
                                        <a:pt x="5547" y="4310"/>
                                      </a:lnTo>
                                      <a:lnTo>
                                        <a:pt x="5535" y="4295"/>
                                      </a:lnTo>
                                      <a:lnTo>
                                        <a:pt x="5522" y="4281"/>
                                      </a:lnTo>
                                      <a:close/>
                                      <a:moveTo>
                                        <a:pt x="5006" y="2620"/>
                                      </a:moveTo>
                                      <a:lnTo>
                                        <a:pt x="5286" y="2547"/>
                                      </a:lnTo>
                                      <a:lnTo>
                                        <a:pt x="5247" y="2453"/>
                                      </a:lnTo>
                                      <a:lnTo>
                                        <a:pt x="5206" y="2361"/>
                                      </a:lnTo>
                                      <a:lnTo>
                                        <a:pt x="5161" y="2268"/>
                                      </a:lnTo>
                                      <a:lnTo>
                                        <a:pt x="5115" y="2177"/>
                                      </a:lnTo>
                                      <a:lnTo>
                                        <a:pt x="5067" y="2088"/>
                                      </a:lnTo>
                                      <a:lnTo>
                                        <a:pt x="5015" y="1999"/>
                                      </a:lnTo>
                                      <a:lnTo>
                                        <a:pt x="4962" y="1912"/>
                                      </a:lnTo>
                                      <a:lnTo>
                                        <a:pt x="4906" y="1825"/>
                                      </a:lnTo>
                                      <a:lnTo>
                                        <a:pt x="4849" y="1740"/>
                                      </a:lnTo>
                                      <a:lnTo>
                                        <a:pt x="4789" y="1658"/>
                                      </a:lnTo>
                                      <a:lnTo>
                                        <a:pt x="4728" y="1575"/>
                                      </a:lnTo>
                                      <a:lnTo>
                                        <a:pt x="4663" y="1495"/>
                                      </a:lnTo>
                                      <a:lnTo>
                                        <a:pt x="4597" y="1417"/>
                                      </a:lnTo>
                                      <a:lnTo>
                                        <a:pt x="4530" y="1341"/>
                                      </a:lnTo>
                                      <a:lnTo>
                                        <a:pt x="4461" y="1265"/>
                                      </a:lnTo>
                                      <a:lnTo>
                                        <a:pt x="4389" y="1192"/>
                                      </a:lnTo>
                                      <a:lnTo>
                                        <a:pt x="4316" y="1120"/>
                                      </a:lnTo>
                                      <a:lnTo>
                                        <a:pt x="4241" y="1051"/>
                                      </a:lnTo>
                                      <a:lnTo>
                                        <a:pt x="4164" y="983"/>
                                      </a:lnTo>
                                      <a:lnTo>
                                        <a:pt x="4085" y="917"/>
                                      </a:lnTo>
                                      <a:lnTo>
                                        <a:pt x="4005" y="853"/>
                                      </a:lnTo>
                                      <a:lnTo>
                                        <a:pt x="3923" y="791"/>
                                      </a:lnTo>
                                      <a:lnTo>
                                        <a:pt x="3840" y="732"/>
                                      </a:lnTo>
                                      <a:lnTo>
                                        <a:pt x="3756" y="674"/>
                                      </a:lnTo>
                                      <a:lnTo>
                                        <a:pt x="3670" y="619"/>
                                      </a:lnTo>
                                      <a:lnTo>
                                        <a:pt x="3582" y="566"/>
                                      </a:lnTo>
                                      <a:lnTo>
                                        <a:pt x="3494" y="514"/>
                                      </a:lnTo>
                                      <a:lnTo>
                                        <a:pt x="3404" y="465"/>
                                      </a:lnTo>
                                      <a:lnTo>
                                        <a:pt x="3313" y="420"/>
                                      </a:lnTo>
                                      <a:lnTo>
                                        <a:pt x="3221" y="376"/>
                                      </a:lnTo>
                                      <a:lnTo>
                                        <a:pt x="3128" y="334"/>
                                      </a:lnTo>
                                      <a:lnTo>
                                        <a:pt x="3034" y="295"/>
                                      </a:lnTo>
                                      <a:lnTo>
                                        <a:pt x="2961" y="576"/>
                                      </a:lnTo>
                                      <a:lnTo>
                                        <a:pt x="3047" y="610"/>
                                      </a:lnTo>
                                      <a:lnTo>
                                        <a:pt x="3131" y="647"/>
                                      </a:lnTo>
                                      <a:lnTo>
                                        <a:pt x="3215" y="687"/>
                                      </a:lnTo>
                                      <a:lnTo>
                                        <a:pt x="3297" y="729"/>
                                      </a:lnTo>
                                      <a:lnTo>
                                        <a:pt x="3380" y="772"/>
                                      </a:lnTo>
                                      <a:lnTo>
                                        <a:pt x="3460" y="819"/>
                                      </a:lnTo>
                                      <a:lnTo>
                                        <a:pt x="3540" y="866"/>
                                      </a:lnTo>
                                      <a:lnTo>
                                        <a:pt x="3618" y="917"/>
                                      </a:lnTo>
                                      <a:lnTo>
                                        <a:pt x="3696" y="968"/>
                                      </a:lnTo>
                                      <a:lnTo>
                                        <a:pt x="3771" y="1022"/>
                                      </a:lnTo>
                                      <a:lnTo>
                                        <a:pt x="3846" y="1078"/>
                                      </a:lnTo>
                                      <a:lnTo>
                                        <a:pt x="3919" y="1136"/>
                                      </a:lnTo>
                                      <a:lnTo>
                                        <a:pt x="3990" y="1196"/>
                                      </a:lnTo>
                                      <a:lnTo>
                                        <a:pt x="4061" y="1257"/>
                                      </a:lnTo>
                                      <a:lnTo>
                                        <a:pt x="4129" y="1320"/>
                                      </a:lnTo>
                                      <a:lnTo>
                                        <a:pt x="4195" y="1386"/>
                                      </a:lnTo>
                                      <a:lnTo>
                                        <a:pt x="4261" y="1452"/>
                                      </a:lnTo>
                                      <a:lnTo>
                                        <a:pt x="4324" y="1520"/>
                                      </a:lnTo>
                                      <a:lnTo>
                                        <a:pt x="4385" y="1591"/>
                                      </a:lnTo>
                                      <a:lnTo>
                                        <a:pt x="4445" y="1663"/>
                                      </a:lnTo>
                                      <a:lnTo>
                                        <a:pt x="4503" y="1736"/>
                                      </a:lnTo>
                                      <a:lnTo>
                                        <a:pt x="4559" y="1810"/>
                                      </a:lnTo>
                                      <a:lnTo>
                                        <a:pt x="4613" y="1885"/>
                                      </a:lnTo>
                                      <a:lnTo>
                                        <a:pt x="4664" y="1963"/>
                                      </a:lnTo>
                                      <a:lnTo>
                                        <a:pt x="4715" y="2041"/>
                                      </a:lnTo>
                                      <a:lnTo>
                                        <a:pt x="4763" y="2121"/>
                                      </a:lnTo>
                                      <a:lnTo>
                                        <a:pt x="4809" y="2201"/>
                                      </a:lnTo>
                                      <a:lnTo>
                                        <a:pt x="4852" y="2284"/>
                                      </a:lnTo>
                                      <a:lnTo>
                                        <a:pt x="4894" y="2367"/>
                                      </a:lnTo>
                                      <a:lnTo>
                                        <a:pt x="4934" y="2450"/>
                                      </a:lnTo>
                                      <a:lnTo>
                                        <a:pt x="4971" y="2534"/>
                                      </a:lnTo>
                                      <a:lnTo>
                                        <a:pt x="5006" y="2620"/>
                                      </a:lnTo>
                                      <a:close/>
                                      <a:moveTo>
                                        <a:pt x="3200" y="1125"/>
                                      </a:moveTo>
                                      <a:lnTo>
                                        <a:pt x="3104" y="1404"/>
                                      </a:lnTo>
                                      <a:lnTo>
                                        <a:pt x="3150" y="1424"/>
                                      </a:lnTo>
                                      <a:lnTo>
                                        <a:pt x="3194" y="1445"/>
                                      </a:lnTo>
                                      <a:lnTo>
                                        <a:pt x="3240" y="1466"/>
                                      </a:lnTo>
                                      <a:lnTo>
                                        <a:pt x="3285" y="1489"/>
                                      </a:lnTo>
                                      <a:lnTo>
                                        <a:pt x="3330" y="1512"/>
                                      </a:lnTo>
                                      <a:lnTo>
                                        <a:pt x="3374" y="1536"/>
                                      </a:lnTo>
                                      <a:lnTo>
                                        <a:pt x="3418" y="1561"/>
                                      </a:lnTo>
                                      <a:lnTo>
                                        <a:pt x="3461" y="1586"/>
                                      </a:lnTo>
                                      <a:lnTo>
                                        <a:pt x="3503" y="1614"/>
                                      </a:lnTo>
                                      <a:lnTo>
                                        <a:pt x="3545" y="1641"/>
                                      </a:lnTo>
                                      <a:lnTo>
                                        <a:pt x="3586" y="1670"/>
                                      </a:lnTo>
                                      <a:lnTo>
                                        <a:pt x="3626" y="1700"/>
                                      </a:lnTo>
                                      <a:lnTo>
                                        <a:pt x="3666" y="1731"/>
                                      </a:lnTo>
                                      <a:lnTo>
                                        <a:pt x="3703" y="1763"/>
                                      </a:lnTo>
                                      <a:lnTo>
                                        <a:pt x="3740" y="1797"/>
                                      </a:lnTo>
                                      <a:lnTo>
                                        <a:pt x="3776" y="1831"/>
                                      </a:lnTo>
                                      <a:lnTo>
                                        <a:pt x="3811" y="1867"/>
                                      </a:lnTo>
                                      <a:lnTo>
                                        <a:pt x="3844" y="1904"/>
                                      </a:lnTo>
                                      <a:lnTo>
                                        <a:pt x="3877" y="1943"/>
                                      </a:lnTo>
                                      <a:lnTo>
                                        <a:pt x="3908" y="1982"/>
                                      </a:lnTo>
                                      <a:lnTo>
                                        <a:pt x="3939" y="2023"/>
                                      </a:lnTo>
                                      <a:lnTo>
                                        <a:pt x="3968" y="2064"/>
                                      </a:lnTo>
                                      <a:lnTo>
                                        <a:pt x="3995" y="2106"/>
                                      </a:lnTo>
                                      <a:lnTo>
                                        <a:pt x="4023" y="2149"/>
                                      </a:lnTo>
                                      <a:lnTo>
                                        <a:pt x="4049" y="2192"/>
                                      </a:lnTo>
                                      <a:lnTo>
                                        <a:pt x="4074" y="2236"/>
                                      </a:lnTo>
                                      <a:lnTo>
                                        <a:pt x="4098" y="2280"/>
                                      </a:lnTo>
                                      <a:lnTo>
                                        <a:pt x="4121" y="2326"/>
                                      </a:lnTo>
                                      <a:lnTo>
                                        <a:pt x="4144" y="2370"/>
                                      </a:lnTo>
                                      <a:lnTo>
                                        <a:pt x="4165" y="2416"/>
                                      </a:lnTo>
                                      <a:lnTo>
                                        <a:pt x="4186" y="2461"/>
                                      </a:lnTo>
                                      <a:lnTo>
                                        <a:pt x="4206" y="2507"/>
                                      </a:lnTo>
                                      <a:lnTo>
                                        <a:pt x="4446" y="2391"/>
                                      </a:lnTo>
                                      <a:lnTo>
                                        <a:pt x="4424" y="2337"/>
                                      </a:lnTo>
                                      <a:lnTo>
                                        <a:pt x="4400" y="2284"/>
                                      </a:lnTo>
                                      <a:lnTo>
                                        <a:pt x="4376" y="2231"/>
                                      </a:lnTo>
                                      <a:lnTo>
                                        <a:pt x="4351" y="2180"/>
                                      </a:lnTo>
                                      <a:lnTo>
                                        <a:pt x="4326" y="2130"/>
                                      </a:lnTo>
                                      <a:lnTo>
                                        <a:pt x="4298" y="2080"/>
                                      </a:lnTo>
                                      <a:lnTo>
                                        <a:pt x="4271" y="2031"/>
                                      </a:lnTo>
                                      <a:lnTo>
                                        <a:pt x="4242" y="1983"/>
                                      </a:lnTo>
                                      <a:lnTo>
                                        <a:pt x="4212" y="1937"/>
                                      </a:lnTo>
                                      <a:lnTo>
                                        <a:pt x="4180" y="1890"/>
                                      </a:lnTo>
                                      <a:lnTo>
                                        <a:pt x="4147" y="1845"/>
                                      </a:lnTo>
                                      <a:lnTo>
                                        <a:pt x="4114" y="1799"/>
                                      </a:lnTo>
                                      <a:lnTo>
                                        <a:pt x="4078" y="1755"/>
                                      </a:lnTo>
                                      <a:lnTo>
                                        <a:pt x="4041" y="1712"/>
                                      </a:lnTo>
                                      <a:lnTo>
                                        <a:pt x="4002" y="1670"/>
                                      </a:lnTo>
                                      <a:lnTo>
                                        <a:pt x="3962" y="1628"/>
                                      </a:lnTo>
                                      <a:lnTo>
                                        <a:pt x="3921" y="1588"/>
                                      </a:lnTo>
                                      <a:lnTo>
                                        <a:pt x="3879" y="1549"/>
                                      </a:lnTo>
                                      <a:lnTo>
                                        <a:pt x="3836" y="1512"/>
                                      </a:lnTo>
                                      <a:lnTo>
                                        <a:pt x="3792" y="1476"/>
                                      </a:lnTo>
                                      <a:lnTo>
                                        <a:pt x="3747" y="1440"/>
                                      </a:lnTo>
                                      <a:lnTo>
                                        <a:pt x="3701" y="1406"/>
                                      </a:lnTo>
                                      <a:lnTo>
                                        <a:pt x="3654" y="1373"/>
                                      </a:lnTo>
                                      <a:lnTo>
                                        <a:pt x="3607" y="1342"/>
                                      </a:lnTo>
                                      <a:lnTo>
                                        <a:pt x="3558" y="1311"/>
                                      </a:lnTo>
                                      <a:lnTo>
                                        <a:pt x="3509" y="1281"/>
                                      </a:lnTo>
                                      <a:lnTo>
                                        <a:pt x="3459" y="1252"/>
                                      </a:lnTo>
                                      <a:lnTo>
                                        <a:pt x="3409" y="1226"/>
                                      </a:lnTo>
                                      <a:lnTo>
                                        <a:pt x="3357" y="1198"/>
                                      </a:lnTo>
                                      <a:lnTo>
                                        <a:pt x="3306" y="1173"/>
                                      </a:lnTo>
                                      <a:lnTo>
                                        <a:pt x="3253" y="1149"/>
                                      </a:lnTo>
                                      <a:lnTo>
                                        <a:pt x="3200" y="1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noFill/>
                                </a:ln>
                              </wps:spPr>
                              <wps:bodyPr vert="horz" wrap="square" anchor="ctr" upright="1"/>
                            </wps:wsp>
                          </wpg:grpSp>
                        </wpg:grpSp>
                        <wpg:grpSp>
                          <wpg:cNvPr id="34" name="组合 34"/>
                          <wpg:cNvGrpSpPr/>
                          <wpg:grpSpPr>
                            <a:xfrm>
                              <a:off x="4976" y="1471"/>
                              <a:ext cx="219" cy="592"/>
                              <a:chOff x="4976" y="1471"/>
                              <a:chExt cx="219" cy="592"/>
                            </a:xfrm>
                          </wpg:grpSpPr>
                          <wps:wsp>
                            <wps:cNvPr id="19" name="KSO_Shape"/>
                            <wps:cNvSpPr/>
                            <wps:spPr>
                              <a:xfrm>
                                <a:off x="4976" y="1471"/>
                                <a:ext cx="219" cy="20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3019" y="102786"/>
                                  </a:cxn>
                                  <a:cxn ang="0">
                                    <a:pos x="90485" y="40267"/>
                                  </a:cxn>
                                  <a:cxn ang="0">
                                    <a:pos x="80516" y="79311"/>
                                  </a:cxn>
                                  <a:cxn ang="0">
                                    <a:pos x="76566" y="55720"/>
                                  </a:cxn>
                                  <a:cxn ang="0">
                                    <a:pos x="72032" y="49199"/>
                                  </a:cxn>
                                  <a:cxn ang="0">
                                    <a:pos x="75293" y="48484"/>
                                  </a:cxn>
                                  <a:cxn ang="0">
                                    <a:pos x="77945" y="47238"/>
                                  </a:cxn>
                                  <a:cxn ang="0">
                                    <a:pos x="80039" y="45541"/>
                                  </a:cxn>
                                  <a:cxn ang="0">
                                    <a:pos x="81550" y="43341"/>
                                  </a:cxn>
                                  <a:cxn ang="0">
                                    <a:pos x="82690" y="40267"/>
                                  </a:cxn>
                                  <a:cxn ang="0">
                                    <a:pos x="39694" y="86574"/>
                                  </a:cxn>
                                  <a:cxn ang="0">
                                    <a:pos x="46985" y="55296"/>
                                  </a:cxn>
                                  <a:cxn ang="0">
                                    <a:pos x="39694" y="56064"/>
                                  </a:cxn>
                                  <a:cxn ang="0">
                                    <a:pos x="42530" y="48775"/>
                                  </a:cxn>
                                  <a:cxn ang="0">
                                    <a:pos x="45367" y="47688"/>
                                  </a:cxn>
                                  <a:cxn ang="0">
                                    <a:pos x="47647" y="46151"/>
                                  </a:cxn>
                                  <a:cxn ang="0">
                                    <a:pos x="49344" y="44137"/>
                                  </a:cxn>
                                  <a:cxn ang="0">
                                    <a:pos x="50537" y="41645"/>
                                  </a:cxn>
                                  <a:cxn ang="0">
                                    <a:pos x="14980" y="18623"/>
                                  </a:cxn>
                                  <a:cxn ang="0">
                                    <a:pos x="11990" y="20663"/>
                                  </a:cxn>
                                  <a:cxn ang="0">
                                    <a:pos x="10560" y="24027"/>
                                  </a:cxn>
                                  <a:cxn ang="0">
                                    <a:pos x="11037" y="110601"/>
                                  </a:cxn>
                                  <a:cxn ang="0">
                                    <a:pos x="13313" y="113383"/>
                                  </a:cxn>
                                  <a:cxn ang="0">
                                    <a:pos x="16860" y="114469"/>
                                  </a:cxn>
                                  <a:cxn ang="0">
                                    <a:pos x="119079" y="113674"/>
                                  </a:cxn>
                                  <a:cxn ang="0">
                                    <a:pos x="121646" y="111158"/>
                                  </a:cxn>
                                  <a:cxn ang="0">
                                    <a:pos x="122414" y="24663"/>
                                  </a:cxn>
                                  <a:cxn ang="0">
                                    <a:pos x="121302" y="21140"/>
                                  </a:cxn>
                                  <a:cxn ang="0">
                                    <a:pos x="118523" y="18835"/>
                                  </a:cxn>
                                  <a:cxn ang="0">
                                    <a:pos x="107565" y="22623"/>
                                  </a:cxn>
                                  <a:cxn ang="0">
                                    <a:pos x="23318" y="18332"/>
                                  </a:cxn>
                                  <a:cxn ang="0">
                                    <a:pos x="93167" y="14384"/>
                                  </a:cxn>
                                  <a:cxn ang="0">
                                    <a:pos x="116088" y="7762"/>
                                  </a:cxn>
                                  <a:cxn ang="0">
                                    <a:pos x="121091" y="8530"/>
                                  </a:cxn>
                                  <a:cxn ang="0">
                                    <a:pos x="125511" y="10649"/>
                                  </a:cxn>
                                  <a:cxn ang="0">
                                    <a:pos x="129084" y="13934"/>
                                  </a:cxn>
                                  <a:cxn ang="0">
                                    <a:pos x="131625" y="18093"/>
                                  </a:cxn>
                                  <a:cxn ang="0">
                                    <a:pos x="132869" y="22968"/>
                                  </a:cxn>
                                  <a:cxn ang="0">
                                    <a:pos x="132763" y="110707"/>
                                  </a:cxn>
                                  <a:cxn ang="0">
                                    <a:pos x="131281" y="115449"/>
                                  </a:cxn>
                                  <a:cxn ang="0">
                                    <a:pos x="128555" y="119476"/>
                                  </a:cxn>
                                  <a:cxn ang="0">
                                    <a:pos x="124823" y="122576"/>
                                  </a:cxn>
                                  <a:cxn ang="0">
                                    <a:pos x="120297" y="124483"/>
                                  </a:cxn>
                                  <a:cxn ang="0">
                                    <a:pos x="16860" y="125039"/>
                                  </a:cxn>
                                  <a:cxn ang="0">
                                    <a:pos x="11857" y="124271"/>
                                  </a:cxn>
                                  <a:cxn ang="0">
                                    <a:pos x="7411" y="122125"/>
                                  </a:cxn>
                                  <a:cxn ang="0">
                                    <a:pos x="3837" y="118867"/>
                                  </a:cxn>
                                  <a:cxn ang="0">
                                    <a:pos x="1323" y="114708"/>
                                  </a:cxn>
                                  <a:cxn ang="0">
                                    <a:pos x="79" y="109860"/>
                                  </a:cxn>
                                  <a:cxn ang="0">
                                    <a:pos x="185" y="22093"/>
                                  </a:cxn>
                                  <a:cxn ang="0">
                                    <a:pos x="1641" y="17351"/>
                                  </a:cxn>
                                  <a:cxn ang="0">
                                    <a:pos x="4367" y="13298"/>
                                  </a:cxn>
                                  <a:cxn ang="0">
                                    <a:pos x="8125" y="10199"/>
                                  </a:cxn>
                                  <a:cxn ang="0">
                                    <a:pos x="12651" y="8291"/>
                                  </a:cxn>
                                  <a:cxn ang="0">
                                    <a:pos x="25382" y="7762"/>
                                  </a:cxn>
                                </a:cxnLst>
                                <a:rect l="0" t="0" r="0" b="0"/>
                                <a:pathLst>
                                  <a:path w="1993900" h="1873250">
                                    <a:moveTo>
                                      <a:pt x="195263" y="1631950"/>
                                    </a:moveTo>
                                    <a:lnTo>
                                      <a:pt x="1766888" y="1631950"/>
                                    </a:lnTo>
                                    <a:lnTo>
                                      <a:pt x="1766888" y="1663700"/>
                                    </a:lnTo>
                                    <a:lnTo>
                                      <a:pt x="195263" y="1663700"/>
                                    </a:lnTo>
                                    <a:lnTo>
                                      <a:pt x="195263" y="1631950"/>
                                    </a:lnTo>
                                    <a:close/>
                                    <a:moveTo>
                                      <a:pt x="195263" y="1539875"/>
                                    </a:moveTo>
                                    <a:lnTo>
                                      <a:pt x="1766888" y="1539875"/>
                                    </a:lnTo>
                                    <a:lnTo>
                                      <a:pt x="1766888" y="1570038"/>
                                    </a:lnTo>
                                    <a:lnTo>
                                      <a:pt x="195263" y="1570038"/>
                                    </a:lnTo>
                                    <a:lnTo>
                                      <a:pt x="195263" y="1539875"/>
                                    </a:lnTo>
                                    <a:close/>
                                    <a:moveTo>
                                      <a:pt x="1240155" y="603250"/>
                                    </a:moveTo>
                                    <a:lnTo>
                                      <a:pt x="1357056" y="603250"/>
                                    </a:lnTo>
                                    <a:lnTo>
                                      <a:pt x="1357056" y="1188182"/>
                                    </a:lnTo>
                                    <a:lnTo>
                                      <a:pt x="1493838" y="1188182"/>
                                    </a:lnTo>
                                    <a:lnTo>
                                      <a:pt x="1493838" y="1296988"/>
                                    </a:lnTo>
                                    <a:lnTo>
                                      <a:pt x="1071563" y="1296988"/>
                                    </a:lnTo>
                                    <a:lnTo>
                                      <a:pt x="1071563" y="1188182"/>
                                    </a:lnTo>
                                    <a:lnTo>
                                      <a:pt x="1207550" y="1188182"/>
                                    </a:lnTo>
                                    <a:lnTo>
                                      <a:pt x="1207550" y="820068"/>
                                    </a:lnTo>
                                    <a:lnTo>
                                      <a:pt x="1201586" y="822053"/>
                                    </a:lnTo>
                                    <a:lnTo>
                                      <a:pt x="1194826" y="824833"/>
                                    </a:lnTo>
                                    <a:lnTo>
                                      <a:pt x="1180909" y="828407"/>
                                    </a:lnTo>
                                    <a:lnTo>
                                      <a:pt x="1165402" y="831981"/>
                                    </a:lnTo>
                                    <a:lnTo>
                                      <a:pt x="1148304" y="834760"/>
                                    </a:lnTo>
                                    <a:lnTo>
                                      <a:pt x="1130809" y="837143"/>
                                    </a:lnTo>
                                    <a:lnTo>
                                      <a:pt x="1111723" y="838732"/>
                                    </a:lnTo>
                                    <a:lnTo>
                                      <a:pt x="1091842" y="839526"/>
                                    </a:lnTo>
                                    <a:lnTo>
                                      <a:pt x="1071563" y="839923"/>
                                    </a:lnTo>
                                    <a:lnTo>
                                      <a:pt x="1071563" y="738265"/>
                                    </a:lnTo>
                                    <a:lnTo>
                                      <a:pt x="1080311" y="737073"/>
                                    </a:lnTo>
                                    <a:lnTo>
                                      <a:pt x="1089456" y="735882"/>
                                    </a:lnTo>
                                    <a:lnTo>
                                      <a:pt x="1097806" y="734294"/>
                                    </a:lnTo>
                                    <a:lnTo>
                                      <a:pt x="1106156" y="732705"/>
                                    </a:lnTo>
                                    <a:lnTo>
                                      <a:pt x="1114109" y="730720"/>
                                    </a:lnTo>
                                    <a:lnTo>
                                      <a:pt x="1121664" y="728734"/>
                                    </a:lnTo>
                                    <a:lnTo>
                                      <a:pt x="1129218" y="726352"/>
                                    </a:lnTo>
                                    <a:lnTo>
                                      <a:pt x="1136376" y="723969"/>
                                    </a:lnTo>
                                    <a:lnTo>
                                      <a:pt x="1143931" y="720792"/>
                                    </a:lnTo>
                                    <a:lnTo>
                                      <a:pt x="1150690" y="718012"/>
                                    </a:lnTo>
                                    <a:lnTo>
                                      <a:pt x="1156654" y="714438"/>
                                    </a:lnTo>
                                    <a:lnTo>
                                      <a:pt x="1163016" y="711262"/>
                                    </a:lnTo>
                                    <a:lnTo>
                                      <a:pt x="1168981" y="707688"/>
                                    </a:lnTo>
                                    <a:lnTo>
                                      <a:pt x="1174945" y="704114"/>
                                    </a:lnTo>
                                    <a:lnTo>
                                      <a:pt x="1180512" y="699746"/>
                                    </a:lnTo>
                                    <a:lnTo>
                                      <a:pt x="1186079" y="695775"/>
                                    </a:lnTo>
                                    <a:lnTo>
                                      <a:pt x="1191248" y="691407"/>
                                    </a:lnTo>
                                    <a:lnTo>
                                      <a:pt x="1195621" y="686641"/>
                                    </a:lnTo>
                                    <a:lnTo>
                                      <a:pt x="1200393" y="682273"/>
                                    </a:lnTo>
                                    <a:lnTo>
                                      <a:pt x="1204767" y="677111"/>
                                    </a:lnTo>
                                    <a:lnTo>
                                      <a:pt x="1208743" y="671551"/>
                                    </a:lnTo>
                                    <a:lnTo>
                                      <a:pt x="1213117" y="666389"/>
                                    </a:lnTo>
                                    <a:lnTo>
                                      <a:pt x="1216298" y="661227"/>
                                    </a:lnTo>
                                    <a:lnTo>
                                      <a:pt x="1220274" y="655270"/>
                                    </a:lnTo>
                                    <a:lnTo>
                                      <a:pt x="1223057" y="649314"/>
                                    </a:lnTo>
                                    <a:lnTo>
                                      <a:pt x="1226636" y="643357"/>
                                    </a:lnTo>
                                    <a:lnTo>
                                      <a:pt x="1229022" y="637003"/>
                                    </a:lnTo>
                                    <a:lnTo>
                                      <a:pt x="1231407" y="630650"/>
                                    </a:lnTo>
                                    <a:lnTo>
                                      <a:pt x="1234191" y="623899"/>
                                    </a:lnTo>
                                    <a:lnTo>
                                      <a:pt x="1236179" y="617148"/>
                                    </a:lnTo>
                                    <a:lnTo>
                                      <a:pt x="1240155" y="603250"/>
                                    </a:lnTo>
                                    <a:close/>
                                    <a:moveTo>
                                      <a:pt x="763507" y="603250"/>
                                    </a:moveTo>
                                    <a:lnTo>
                                      <a:pt x="880806" y="603250"/>
                                    </a:lnTo>
                                    <a:lnTo>
                                      <a:pt x="880806" y="1188182"/>
                                    </a:lnTo>
                                    <a:lnTo>
                                      <a:pt x="1017588" y="1188182"/>
                                    </a:lnTo>
                                    <a:lnTo>
                                      <a:pt x="1017588" y="1296988"/>
                                    </a:lnTo>
                                    <a:lnTo>
                                      <a:pt x="595313" y="1296988"/>
                                    </a:lnTo>
                                    <a:lnTo>
                                      <a:pt x="595313" y="1188182"/>
                                    </a:lnTo>
                                    <a:lnTo>
                                      <a:pt x="731300" y="1188182"/>
                                    </a:lnTo>
                                    <a:lnTo>
                                      <a:pt x="731300" y="820068"/>
                                    </a:lnTo>
                                    <a:lnTo>
                                      <a:pt x="725336" y="822053"/>
                                    </a:lnTo>
                                    <a:lnTo>
                                      <a:pt x="718576" y="824833"/>
                                    </a:lnTo>
                                    <a:lnTo>
                                      <a:pt x="704659" y="828407"/>
                                    </a:lnTo>
                                    <a:lnTo>
                                      <a:pt x="688754" y="831981"/>
                                    </a:lnTo>
                                    <a:lnTo>
                                      <a:pt x="672054" y="834760"/>
                                    </a:lnTo>
                                    <a:lnTo>
                                      <a:pt x="654161" y="837143"/>
                                    </a:lnTo>
                                    <a:lnTo>
                                      <a:pt x="635473" y="838732"/>
                                    </a:lnTo>
                                    <a:lnTo>
                                      <a:pt x="615592" y="839526"/>
                                    </a:lnTo>
                                    <a:lnTo>
                                      <a:pt x="595313" y="839923"/>
                                    </a:lnTo>
                                    <a:lnTo>
                                      <a:pt x="595313" y="738265"/>
                                    </a:lnTo>
                                    <a:lnTo>
                                      <a:pt x="604061" y="737073"/>
                                    </a:lnTo>
                                    <a:lnTo>
                                      <a:pt x="612809" y="735882"/>
                                    </a:lnTo>
                                    <a:lnTo>
                                      <a:pt x="621159" y="734294"/>
                                    </a:lnTo>
                                    <a:lnTo>
                                      <a:pt x="629906" y="732705"/>
                                    </a:lnTo>
                                    <a:lnTo>
                                      <a:pt x="637859" y="730720"/>
                                    </a:lnTo>
                                    <a:lnTo>
                                      <a:pt x="645414" y="728734"/>
                                    </a:lnTo>
                                    <a:lnTo>
                                      <a:pt x="652968" y="726352"/>
                                    </a:lnTo>
                                    <a:lnTo>
                                      <a:pt x="660126" y="723969"/>
                                    </a:lnTo>
                                    <a:lnTo>
                                      <a:pt x="667283" y="720792"/>
                                    </a:lnTo>
                                    <a:lnTo>
                                      <a:pt x="674042" y="718012"/>
                                    </a:lnTo>
                                    <a:lnTo>
                                      <a:pt x="680404" y="714438"/>
                                    </a:lnTo>
                                    <a:lnTo>
                                      <a:pt x="686766" y="711262"/>
                                    </a:lnTo>
                                    <a:lnTo>
                                      <a:pt x="692731" y="707688"/>
                                    </a:lnTo>
                                    <a:lnTo>
                                      <a:pt x="698695" y="704114"/>
                                    </a:lnTo>
                                    <a:lnTo>
                                      <a:pt x="704262" y="699746"/>
                                    </a:lnTo>
                                    <a:lnTo>
                                      <a:pt x="709431" y="695775"/>
                                    </a:lnTo>
                                    <a:lnTo>
                                      <a:pt x="714600" y="691407"/>
                                    </a:lnTo>
                                    <a:lnTo>
                                      <a:pt x="719371" y="686641"/>
                                    </a:lnTo>
                                    <a:lnTo>
                                      <a:pt x="724143" y="682273"/>
                                    </a:lnTo>
                                    <a:lnTo>
                                      <a:pt x="728119" y="677111"/>
                                    </a:lnTo>
                                    <a:lnTo>
                                      <a:pt x="732493" y="671551"/>
                                    </a:lnTo>
                                    <a:lnTo>
                                      <a:pt x="736469" y="666389"/>
                                    </a:lnTo>
                                    <a:lnTo>
                                      <a:pt x="740048" y="661227"/>
                                    </a:lnTo>
                                    <a:lnTo>
                                      <a:pt x="744024" y="655270"/>
                                    </a:lnTo>
                                    <a:lnTo>
                                      <a:pt x="746807" y="649314"/>
                                    </a:lnTo>
                                    <a:lnTo>
                                      <a:pt x="749988" y="643357"/>
                                    </a:lnTo>
                                    <a:lnTo>
                                      <a:pt x="752772" y="637003"/>
                                    </a:lnTo>
                                    <a:lnTo>
                                      <a:pt x="755157" y="630650"/>
                                    </a:lnTo>
                                    <a:lnTo>
                                      <a:pt x="757941" y="623899"/>
                                    </a:lnTo>
                                    <a:lnTo>
                                      <a:pt x="759929" y="617148"/>
                                    </a:lnTo>
                                    <a:lnTo>
                                      <a:pt x="763507" y="603250"/>
                                    </a:lnTo>
                                    <a:close/>
                                    <a:moveTo>
                                      <a:pt x="252860" y="274637"/>
                                    </a:moveTo>
                                    <a:lnTo>
                                      <a:pt x="243333" y="275431"/>
                                    </a:lnTo>
                                    <a:lnTo>
                                      <a:pt x="233806" y="276622"/>
                                    </a:lnTo>
                                    <a:lnTo>
                                      <a:pt x="224676" y="279003"/>
                                    </a:lnTo>
                                    <a:lnTo>
                                      <a:pt x="216340" y="282178"/>
                                    </a:lnTo>
                                    <a:lnTo>
                                      <a:pt x="207607" y="286147"/>
                                    </a:lnTo>
                                    <a:lnTo>
                                      <a:pt x="199668" y="290909"/>
                                    </a:lnTo>
                                    <a:lnTo>
                                      <a:pt x="192523" y="296465"/>
                                    </a:lnTo>
                                    <a:lnTo>
                                      <a:pt x="185774" y="302815"/>
                                    </a:lnTo>
                                    <a:lnTo>
                                      <a:pt x="179820" y="309562"/>
                                    </a:lnTo>
                                    <a:lnTo>
                                      <a:pt x="174263" y="316706"/>
                                    </a:lnTo>
                                    <a:lnTo>
                                      <a:pt x="169499" y="324644"/>
                                    </a:lnTo>
                                    <a:lnTo>
                                      <a:pt x="165530" y="332581"/>
                                    </a:lnTo>
                                    <a:lnTo>
                                      <a:pt x="162354" y="341312"/>
                                    </a:lnTo>
                                    <a:lnTo>
                                      <a:pt x="159972" y="350837"/>
                                    </a:lnTo>
                                    <a:lnTo>
                                      <a:pt x="158385" y="359965"/>
                                    </a:lnTo>
                                    <a:lnTo>
                                      <a:pt x="157988" y="369490"/>
                                    </a:lnTo>
                                    <a:lnTo>
                                      <a:pt x="157988" y="1619647"/>
                                    </a:lnTo>
                                    <a:lnTo>
                                      <a:pt x="158385" y="1629569"/>
                                    </a:lnTo>
                                    <a:lnTo>
                                      <a:pt x="159972" y="1639094"/>
                                    </a:lnTo>
                                    <a:lnTo>
                                      <a:pt x="162354" y="1647825"/>
                                    </a:lnTo>
                                    <a:lnTo>
                                      <a:pt x="165530" y="1656953"/>
                                    </a:lnTo>
                                    <a:lnTo>
                                      <a:pt x="169499" y="1665288"/>
                                    </a:lnTo>
                                    <a:lnTo>
                                      <a:pt x="174263" y="1672828"/>
                                    </a:lnTo>
                                    <a:lnTo>
                                      <a:pt x="179820" y="1679972"/>
                                    </a:lnTo>
                                    <a:lnTo>
                                      <a:pt x="185774" y="1686719"/>
                                    </a:lnTo>
                                    <a:lnTo>
                                      <a:pt x="192523" y="1693069"/>
                                    </a:lnTo>
                                    <a:lnTo>
                                      <a:pt x="199668" y="1698625"/>
                                    </a:lnTo>
                                    <a:lnTo>
                                      <a:pt x="207607" y="1702991"/>
                                    </a:lnTo>
                                    <a:lnTo>
                                      <a:pt x="216340" y="1707356"/>
                                    </a:lnTo>
                                    <a:lnTo>
                                      <a:pt x="224676" y="1710531"/>
                                    </a:lnTo>
                                    <a:lnTo>
                                      <a:pt x="233806" y="1712913"/>
                                    </a:lnTo>
                                    <a:lnTo>
                                      <a:pt x="243333" y="1714103"/>
                                    </a:lnTo>
                                    <a:lnTo>
                                      <a:pt x="252860" y="1714897"/>
                                    </a:lnTo>
                                    <a:lnTo>
                                      <a:pt x="1741040" y="1714897"/>
                                    </a:lnTo>
                                    <a:lnTo>
                                      <a:pt x="1750567" y="1714103"/>
                                    </a:lnTo>
                                    <a:lnTo>
                                      <a:pt x="1759697" y="1712913"/>
                                    </a:lnTo>
                                    <a:lnTo>
                                      <a:pt x="1769224" y="1710531"/>
                                    </a:lnTo>
                                    <a:lnTo>
                                      <a:pt x="1777560" y="1707356"/>
                                    </a:lnTo>
                                    <a:lnTo>
                                      <a:pt x="1785896" y="1702991"/>
                                    </a:lnTo>
                                    <a:lnTo>
                                      <a:pt x="1794232" y="1698625"/>
                                    </a:lnTo>
                                    <a:lnTo>
                                      <a:pt x="1801377" y="1693069"/>
                                    </a:lnTo>
                                    <a:lnTo>
                                      <a:pt x="1808126" y="1686719"/>
                                    </a:lnTo>
                                    <a:lnTo>
                                      <a:pt x="1813683" y="1679972"/>
                                    </a:lnTo>
                                    <a:lnTo>
                                      <a:pt x="1819240" y="1672828"/>
                                    </a:lnTo>
                                    <a:lnTo>
                                      <a:pt x="1824401" y="1665288"/>
                                    </a:lnTo>
                                    <a:lnTo>
                                      <a:pt x="1828370" y="1656953"/>
                                    </a:lnTo>
                                    <a:lnTo>
                                      <a:pt x="1831546" y="1647825"/>
                                    </a:lnTo>
                                    <a:lnTo>
                                      <a:pt x="1833531" y="1639094"/>
                                    </a:lnTo>
                                    <a:lnTo>
                                      <a:pt x="1835516" y="1629569"/>
                                    </a:lnTo>
                                    <a:lnTo>
                                      <a:pt x="1835912" y="1619647"/>
                                    </a:lnTo>
                                    <a:lnTo>
                                      <a:pt x="1835912" y="369490"/>
                                    </a:lnTo>
                                    <a:lnTo>
                                      <a:pt x="1835516" y="359965"/>
                                    </a:lnTo>
                                    <a:lnTo>
                                      <a:pt x="1833531" y="350837"/>
                                    </a:lnTo>
                                    <a:lnTo>
                                      <a:pt x="1831546" y="341312"/>
                                    </a:lnTo>
                                    <a:lnTo>
                                      <a:pt x="1828370" y="332581"/>
                                    </a:lnTo>
                                    <a:lnTo>
                                      <a:pt x="1824401" y="324644"/>
                                    </a:lnTo>
                                    <a:lnTo>
                                      <a:pt x="1819240" y="316706"/>
                                    </a:lnTo>
                                    <a:lnTo>
                                      <a:pt x="1813683" y="309562"/>
                                    </a:lnTo>
                                    <a:lnTo>
                                      <a:pt x="1808126" y="302815"/>
                                    </a:lnTo>
                                    <a:lnTo>
                                      <a:pt x="1801377" y="296465"/>
                                    </a:lnTo>
                                    <a:lnTo>
                                      <a:pt x="1794232" y="290909"/>
                                    </a:lnTo>
                                    <a:lnTo>
                                      <a:pt x="1785896" y="286147"/>
                                    </a:lnTo>
                                    <a:lnTo>
                                      <a:pt x="1777560" y="282178"/>
                                    </a:lnTo>
                                    <a:lnTo>
                                      <a:pt x="1769224" y="279003"/>
                                    </a:lnTo>
                                    <a:lnTo>
                                      <a:pt x="1759697" y="276622"/>
                                    </a:lnTo>
                                    <a:lnTo>
                                      <a:pt x="1750567" y="275431"/>
                                    </a:lnTo>
                                    <a:lnTo>
                                      <a:pt x="1741040" y="274637"/>
                                    </a:lnTo>
                                    <a:lnTo>
                                      <a:pt x="1613221" y="274637"/>
                                    </a:lnTo>
                                    <a:lnTo>
                                      <a:pt x="1613221" y="338931"/>
                                    </a:lnTo>
                                    <a:lnTo>
                                      <a:pt x="1366316" y="338931"/>
                                    </a:lnTo>
                                    <a:lnTo>
                                      <a:pt x="1366316" y="274637"/>
                                    </a:lnTo>
                                    <a:lnTo>
                                      <a:pt x="596622" y="274637"/>
                                    </a:lnTo>
                                    <a:lnTo>
                                      <a:pt x="596622" y="338931"/>
                                    </a:lnTo>
                                    <a:lnTo>
                                      <a:pt x="349717" y="338931"/>
                                    </a:lnTo>
                                    <a:lnTo>
                                      <a:pt x="349717" y="274637"/>
                                    </a:lnTo>
                                    <a:lnTo>
                                      <a:pt x="252860" y="274637"/>
                                    </a:lnTo>
                                    <a:close/>
                                    <a:moveTo>
                                      <a:pt x="442207" y="0"/>
                                    </a:moveTo>
                                    <a:lnTo>
                                      <a:pt x="565660" y="0"/>
                                    </a:lnTo>
                                    <a:lnTo>
                                      <a:pt x="565660" y="116284"/>
                                    </a:lnTo>
                                    <a:lnTo>
                                      <a:pt x="1397278" y="116284"/>
                                    </a:lnTo>
                                    <a:lnTo>
                                      <a:pt x="1397278" y="215503"/>
                                    </a:lnTo>
                                    <a:lnTo>
                                      <a:pt x="1397278" y="307975"/>
                                    </a:lnTo>
                                    <a:lnTo>
                                      <a:pt x="1461188" y="307975"/>
                                    </a:lnTo>
                                    <a:lnTo>
                                      <a:pt x="1461188" y="0"/>
                                    </a:lnTo>
                                    <a:lnTo>
                                      <a:pt x="1551296" y="0"/>
                                    </a:lnTo>
                                    <a:lnTo>
                                      <a:pt x="1551296" y="116284"/>
                                    </a:lnTo>
                                    <a:lnTo>
                                      <a:pt x="1741040" y="116284"/>
                                    </a:lnTo>
                                    <a:lnTo>
                                      <a:pt x="1754140" y="116681"/>
                                    </a:lnTo>
                                    <a:lnTo>
                                      <a:pt x="1766446" y="117475"/>
                                    </a:lnTo>
                                    <a:lnTo>
                                      <a:pt x="1779148" y="119062"/>
                                    </a:lnTo>
                                    <a:lnTo>
                                      <a:pt x="1791851" y="121840"/>
                                    </a:lnTo>
                                    <a:lnTo>
                                      <a:pt x="1804156" y="124222"/>
                                    </a:lnTo>
                                    <a:lnTo>
                                      <a:pt x="1816065" y="127794"/>
                                    </a:lnTo>
                                    <a:lnTo>
                                      <a:pt x="1827973" y="131762"/>
                                    </a:lnTo>
                                    <a:lnTo>
                                      <a:pt x="1839088" y="136525"/>
                                    </a:lnTo>
                                    <a:lnTo>
                                      <a:pt x="1850600" y="141684"/>
                                    </a:lnTo>
                                    <a:lnTo>
                                      <a:pt x="1861318" y="147240"/>
                                    </a:lnTo>
                                    <a:lnTo>
                                      <a:pt x="1872035" y="152797"/>
                                    </a:lnTo>
                                    <a:lnTo>
                                      <a:pt x="1882356" y="159544"/>
                                    </a:lnTo>
                                    <a:lnTo>
                                      <a:pt x="1892280" y="167084"/>
                                    </a:lnTo>
                                    <a:lnTo>
                                      <a:pt x="1901807" y="174228"/>
                                    </a:lnTo>
                                    <a:lnTo>
                                      <a:pt x="1911334" y="182165"/>
                                    </a:lnTo>
                                    <a:lnTo>
                                      <a:pt x="1919670" y="190500"/>
                                    </a:lnTo>
                                    <a:lnTo>
                                      <a:pt x="1928006" y="199231"/>
                                    </a:lnTo>
                                    <a:lnTo>
                                      <a:pt x="1935945" y="208756"/>
                                    </a:lnTo>
                                    <a:lnTo>
                                      <a:pt x="1943884" y="218281"/>
                                    </a:lnTo>
                                    <a:lnTo>
                                      <a:pt x="1951029" y="228203"/>
                                    </a:lnTo>
                                    <a:lnTo>
                                      <a:pt x="1957380" y="238125"/>
                                    </a:lnTo>
                                    <a:lnTo>
                                      <a:pt x="1963732" y="249237"/>
                                    </a:lnTo>
                                    <a:lnTo>
                                      <a:pt x="1968892" y="259953"/>
                                    </a:lnTo>
                                    <a:lnTo>
                                      <a:pt x="1974052" y="271065"/>
                                    </a:lnTo>
                                    <a:lnTo>
                                      <a:pt x="1978816" y="282575"/>
                                    </a:lnTo>
                                    <a:lnTo>
                                      <a:pt x="1982389" y="294084"/>
                                    </a:lnTo>
                                    <a:lnTo>
                                      <a:pt x="1985961" y="306387"/>
                                    </a:lnTo>
                                    <a:lnTo>
                                      <a:pt x="1988740" y="318690"/>
                                    </a:lnTo>
                                    <a:lnTo>
                                      <a:pt x="1991122" y="330994"/>
                                    </a:lnTo>
                                    <a:lnTo>
                                      <a:pt x="1992709" y="344090"/>
                                    </a:lnTo>
                                    <a:lnTo>
                                      <a:pt x="1993503" y="356790"/>
                                    </a:lnTo>
                                    <a:lnTo>
                                      <a:pt x="1993900" y="369490"/>
                                    </a:lnTo>
                                    <a:lnTo>
                                      <a:pt x="1993900" y="1619647"/>
                                    </a:lnTo>
                                    <a:lnTo>
                                      <a:pt x="1993503" y="1632744"/>
                                    </a:lnTo>
                                    <a:lnTo>
                                      <a:pt x="1992709" y="1645841"/>
                                    </a:lnTo>
                                    <a:lnTo>
                                      <a:pt x="1991122" y="1658541"/>
                                    </a:lnTo>
                                    <a:lnTo>
                                      <a:pt x="1988740" y="1670844"/>
                                    </a:lnTo>
                                    <a:lnTo>
                                      <a:pt x="1985961" y="1682750"/>
                                    </a:lnTo>
                                    <a:lnTo>
                                      <a:pt x="1982389" y="1695053"/>
                                    </a:lnTo>
                                    <a:lnTo>
                                      <a:pt x="1978816" y="1706960"/>
                                    </a:lnTo>
                                    <a:lnTo>
                                      <a:pt x="1974052" y="1718469"/>
                                    </a:lnTo>
                                    <a:lnTo>
                                      <a:pt x="1968892" y="1729581"/>
                                    </a:lnTo>
                                    <a:lnTo>
                                      <a:pt x="1963732" y="1740694"/>
                                    </a:lnTo>
                                    <a:lnTo>
                                      <a:pt x="1957380" y="1751410"/>
                                    </a:lnTo>
                                    <a:lnTo>
                                      <a:pt x="1951029" y="1761331"/>
                                    </a:lnTo>
                                    <a:lnTo>
                                      <a:pt x="1943884" y="1771650"/>
                                    </a:lnTo>
                                    <a:lnTo>
                                      <a:pt x="1935945" y="1780778"/>
                                    </a:lnTo>
                                    <a:lnTo>
                                      <a:pt x="1928006" y="1789906"/>
                                    </a:lnTo>
                                    <a:lnTo>
                                      <a:pt x="1919670" y="1799035"/>
                                    </a:lnTo>
                                    <a:lnTo>
                                      <a:pt x="1911334" y="1807369"/>
                                    </a:lnTo>
                                    <a:lnTo>
                                      <a:pt x="1901807" y="1815306"/>
                                    </a:lnTo>
                                    <a:lnTo>
                                      <a:pt x="1892280" y="1822847"/>
                                    </a:lnTo>
                                    <a:lnTo>
                                      <a:pt x="1882356" y="1829594"/>
                                    </a:lnTo>
                                    <a:lnTo>
                                      <a:pt x="1872035" y="1836341"/>
                                    </a:lnTo>
                                    <a:lnTo>
                                      <a:pt x="1861318" y="1842294"/>
                                    </a:lnTo>
                                    <a:lnTo>
                                      <a:pt x="1850600" y="1848247"/>
                                    </a:lnTo>
                                    <a:lnTo>
                                      <a:pt x="1839088" y="1853406"/>
                                    </a:lnTo>
                                    <a:lnTo>
                                      <a:pt x="1827973" y="1857375"/>
                                    </a:lnTo>
                                    <a:lnTo>
                                      <a:pt x="1816065" y="1861741"/>
                                    </a:lnTo>
                                    <a:lnTo>
                                      <a:pt x="1804156" y="1864916"/>
                                    </a:lnTo>
                                    <a:lnTo>
                                      <a:pt x="1791851" y="1868091"/>
                                    </a:lnTo>
                                    <a:lnTo>
                                      <a:pt x="1779148" y="1870075"/>
                                    </a:lnTo>
                                    <a:lnTo>
                                      <a:pt x="1766446" y="1871663"/>
                                    </a:lnTo>
                                    <a:lnTo>
                                      <a:pt x="1754140" y="1872456"/>
                                    </a:lnTo>
                                    <a:lnTo>
                                      <a:pt x="1741040" y="1873250"/>
                                    </a:lnTo>
                                    <a:lnTo>
                                      <a:pt x="252860" y="1873250"/>
                                    </a:lnTo>
                                    <a:lnTo>
                                      <a:pt x="239760" y="1872456"/>
                                    </a:lnTo>
                                    <a:lnTo>
                                      <a:pt x="227058" y="1871663"/>
                                    </a:lnTo>
                                    <a:lnTo>
                                      <a:pt x="214355" y="1870075"/>
                                    </a:lnTo>
                                    <a:lnTo>
                                      <a:pt x="201653" y="1868091"/>
                                    </a:lnTo>
                                    <a:lnTo>
                                      <a:pt x="189744" y="1864916"/>
                                    </a:lnTo>
                                    <a:lnTo>
                                      <a:pt x="177835" y="1861741"/>
                                    </a:lnTo>
                                    <a:lnTo>
                                      <a:pt x="165927" y="1857375"/>
                                    </a:lnTo>
                                    <a:lnTo>
                                      <a:pt x="154018" y="1853406"/>
                                    </a:lnTo>
                                    <a:lnTo>
                                      <a:pt x="143300" y="1848247"/>
                                    </a:lnTo>
                                    <a:lnTo>
                                      <a:pt x="132186" y="1842294"/>
                                    </a:lnTo>
                                    <a:lnTo>
                                      <a:pt x="121865" y="1836341"/>
                                    </a:lnTo>
                                    <a:lnTo>
                                      <a:pt x="111147" y="1829594"/>
                                    </a:lnTo>
                                    <a:lnTo>
                                      <a:pt x="101620" y="1822847"/>
                                    </a:lnTo>
                                    <a:lnTo>
                                      <a:pt x="91696" y="1815306"/>
                                    </a:lnTo>
                                    <a:lnTo>
                                      <a:pt x="82566" y="1807369"/>
                                    </a:lnTo>
                                    <a:lnTo>
                                      <a:pt x="74230" y="1799035"/>
                                    </a:lnTo>
                                    <a:lnTo>
                                      <a:pt x="65497" y="1789906"/>
                                    </a:lnTo>
                                    <a:lnTo>
                                      <a:pt x="57558" y="1780778"/>
                                    </a:lnTo>
                                    <a:lnTo>
                                      <a:pt x="50016" y="1771650"/>
                                    </a:lnTo>
                                    <a:lnTo>
                                      <a:pt x="42871" y="1761331"/>
                                    </a:lnTo>
                                    <a:lnTo>
                                      <a:pt x="36520" y="1751410"/>
                                    </a:lnTo>
                                    <a:lnTo>
                                      <a:pt x="30168" y="1740694"/>
                                    </a:lnTo>
                                    <a:lnTo>
                                      <a:pt x="24611" y="1729581"/>
                                    </a:lnTo>
                                    <a:lnTo>
                                      <a:pt x="19848" y="1718469"/>
                                    </a:lnTo>
                                    <a:lnTo>
                                      <a:pt x="15084" y="1706960"/>
                                    </a:lnTo>
                                    <a:lnTo>
                                      <a:pt x="11115" y="1695053"/>
                                    </a:lnTo>
                                    <a:lnTo>
                                      <a:pt x="7939" y="1682750"/>
                                    </a:lnTo>
                                    <a:lnTo>
                                      <a:pt x="4763" y="1670844"/>
                                    </a:lnTo>
                                    <a:lnTo>
                                      <a:pt x="2779" y="1658541"/>
                                    </a:lnTo>
                                    <a:lnTo>
                                      <a:pt x="1191" y="1645841"/>
                                    </a:lnTo>
                                    <a:lnTo>
                                      <a:pt x="0" y="1632744"/>
                                    </a:lnTo>
                                    <a:lnTo>
                                      <a:pt x="0" y="1619647"/>
                                    </a:lnTo>
                                    <a:lnTo>
                                      <a:pt x="0" y="369490"/>
                                    </a:lnTo>
                                    <a:lnTo>
                                      <a:pt x="0" y="356790"/>
                                    </a:lnTo>
                                    <a:lnTo>
                                      <a:pt x="1191" y="344090"/>
                                    </a:lnTo>
                                    <a:lnTo>
                                      <a:pt x="2779" y="330994"/>
                                    </a:lnTo>
                                    <a:lnTo>
                                      <a:pt x="4763" y="318690"/>
                                    </a:lnTo>
                                    <a:lnTo>
                                      <a:pt x="7939" y="306387"/>
                                    </a:lnTo>
                                    <a:lnTo>
                                      <a:pt x="11115" y="294084"/>
                                    </a:lnTo>
                                    <a:lnTo>
                                      <a:pt x="15084" y="282575"/>
                                    </a:lnTo>
                                    <a:lnTo>
                                      <a:pt x="19848" y="271065"/>
                                    </a:lnTo>
                                    <a:lnTo>
                                      <a:pt x="24611" y="259953"/>
                                    </a:lnTo>
                                    <a:lnTo>
                                      <a:pt x="30168" y="249237"/>
                                    </a:lnTo>
                                    <a:lnTo>
                                      <a:pt x="36520" y="238125"/>
                                    </a:lnTo>
                                    <a:lnTo>
                                      <a:pt x="42871" y="228203"/>
                                    </a:lnTo>
                                    <a:lnTo>
                                      <a:pt x="50016" y="218281"/>
                                    </a:lnTo>
                                    <a:lnTo>
                                      <a:pt x="57558" y="208756"/>
                                    </a:lnTo>
                                    <a:lnTo>
                                      <a:pt x="65497" y="199231"/>
                                    </a:lnTo>
                                    <a:lnTo>
                                      <a:pt x="74230" y="190500"/>
                                    </a:lnTo>
                                    <a:lnTo>
                                      <a:pt x="82566" y="182165"/>
                                    </a:lnTo>
                                    <a:lnTo>
                                      <a:pt x="91696" y="174228"/>
                                    </a:lnTo>
                                    <a:lnTo>
                                      <a:pt x="101620" y="167084"/>
                                    </a:lnTo>
                                    <a:lnTo>
                                      <a:pt x="111147" y="159544"/>
                                    </a:lnTo>
                                    <a:lnTo>
                                      <a:pt x="121865" y="152797"/>
                                    </a:lnTo>
                                    <a:lnTo>
                                      <a:pt x="132186" y="147240"/>
                                    </a:lnTo>
                                    <a:lnTo>
                                      <a:pt x="143300" y="141684"/>
                                    </a:lnTo>
                                    <a:lnTo>
                                      <a:pt x="154018" y="136525"/>
                                    </a:lnTo>
                                    <a:lnTo>
                                      <a:pt x="165927" y="131762"/>
                                    </a:lnTo>
                                    <a:lnTo>
                                      <a:pt x="177835" y="127794"/>
                                    </a:lnTo>
                                    <a:lnTo>
                                      <a:pt x="189744" y="124222"/>
                                    </a:lnTo>
                                    <a:lnTo>
                                      <a:pt x="201653" y="121840"/>
                                    </a:lnTo>
                                    <a:lnTo>
                                      <a:pt x="214355" y="119062"/>
                                    </a:lnTo>
                                    <a:lnTo>
                                      <a:pt x="227058" y="117475"/>
                                    </a:lnTo>
                                    <a:lnTo>
                                      <a:pt x="239760" y="116681"/>
                                    </a:lnTo>
                                    <a:lnTo>
                                      <a:pt x="252860" y="116284"/>
                                    </a:lnTo>
                                    <a:lnTo>
                                      <a:pt x="380679" y="116284"/>
                                    </a:lnTo>
                                    <a:lnTo>
                                      <a:pt x="380679" y="215503"/>
                                    </a:lnTo>
                                    <a:lnTo>
                                      <a:pt x="380679" y="307975"/>
                                    </a:lnTo>
                                    <a:lnTo>
                                      <a:pt x="442207" y="307975"/>
                                    </a:lnTo>
                                    <a:lnTo>
                                      <a:pt x="44220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49" name="KSO_Shape"/>
                            <wps:cNvSpPr/>
                            <wps:spPr>
                              <a:xfrm>
                                <a:off x="4985" y="1876"/>
                                <a:ext cx="191" cy="18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4747079" y="54096608"/>
                                  </a:cxn>
                                  <a:cxn ang="0">
                                    <a:pos x="33606783" y="42936755"/>
                                  </a:cxn>
                                  <a:cxn ang="0">
                                    <a:pos x="44747079" y="31776932"/>
                                  </a:cxn>
                                  <a:cxn ang="0">
                                    <a:pos x="55901659" y="42936755"/>
                                  </a:cxn>
                                  <a:cxn ang="0">
                                    <a:pos x="44747079" y="54096608"/>
                                  </a:cxn>
                                  <a:cxn ang="0">
                                    <a:pos x="50796292" y="46671004"/>
                                  </a:cxn>
                                  <a:cxn ang="0">
                                    <a:pos x="47721634" y="44138589"/>
                                  </a:cxn>
                                  <a:cxn ang="0">
                                    <a:pos x="46463161" y="43838138"/>
                                  </a:cxn>
                                  <a:cxn ang="0">
                                    <a:pos x="45705209" y="37485621"/>
                                  </a:cxn>
                                  <a:cxn ang="0">
                                    <a:pos x="38783656" y="37786072"/>
                                  </a:cxn>
                                  <a:cxn ang="0">
                                    <a:pos x="37510870" y="41305723"/>
                                  </a:cxn>
                                  <a:cxn ang="0">
                                    <a:pos x="39083968" y="44710883"/>
                                  </a:cxn>
                                  <a:cxn ang="0">
                                    <a:pos x="42616267" y="45998569"/>
                                  </a:cxn>
                                  <a:cxn ang="0">
                                    <a:pos x="45476404" y="44896875"/>
                                  </a:cxn>
                                  <a:cxn ang="0">
                                    <a:pos x="45905417" y="46127316"/>
                                  </a:cxn>
                                  <a:cxn ang="0">
                                    <a:pos x="48980106" y="48659763"/>
                                  </a:cxn>
                                  <a:cxn ang="0">
                                    <a:pos x="50882082" y="48573911"/>
                                  </a:cxn>
                                  <a:cxn ang="0">
                                    <a:pos x="50796292" y="46671004"/>
                                  </a:cxn>
                                  <a:cxn ang="0">
                                    <a:pos x="40413948" y="43251524"/>
                                  </a:cxn>
                                  <a:cxn ang="0">
                                    <a:pos x="40242337" y="39116653"/>
                                  </a:cxn>
                                  <a:cxn ang="0">
                                    <a:pos x="44375260" y="38944980"/>
                                  </a:cxn>
                                  <a:cxn ang="0">
                                    <a:pos x="45319107" y="40976634"/>
                                  </a:cxn>
                                  <a:cxn ang="0">
                                    <a:pos x="44561154" y="43079851"/>
                                  </a:cxn>
                                  <a:cxn ang="0">
                                    <a:pos x="40413948" y="43251524"/>
                                  </a:cxn>
                                  <a:cxn ang="0">
                                    <a:pos x="22452173" y="35682855"/>
                                  </a:cxn>
                                  <a:cxn ang="0">
                                    <a:pos x="4619129" y="17841427"/>
                                  </a:cxn>
                                  <a:cxn ang="0">
                                    <a:pos x="22452173" y="0"/>
                                  </a:cxn>
                                  <a:cxn ang="0">
                                    <a:pos x="40285217" y="17841427"/>
                                  </a:cxn>
                                  <a:cxn ang="0">
                                    <a:pos x="22452173" y="35682855"/>
                                  </a:cxn>
                                  <a:cxn ang="0">
                                    <a:pos x="19520529" y="4850231"/>
                                  </a:cxn>
                                  <a:cxn ang="0">
                                    <a:pos x="8780679" y="17841427"/>
                                  </a:cxn>
                                  <a:cxn ang="0">
                                    <a:pos x="22452173" y="31519376"/>
                                  </a:cxn>
                                  <a:cxn ang="0">
                                    <a:pos x="36123697" y="17841427"/>
                                  </a:cxn>
                                  <a:cxn ang="0">
                                    <a:pos x="19520529" y="4850231"/>
                                  </a:cxn>
                                  <a:cxn ang="0">
                                    <a:pos x="11369101" y="36798837"/>
                                  </a:cxn>
                                  <a:cxn ang="0">
                                    <a:pos x="31647582" y="36798837"/>
                                  </a:cxn>
                                  <a:cxn ang="0">
                                    <a:pos x="30246095" y="42965362"/>
                                  </a:cxn>
                                  <a:cxn ang="0">
                                    <a:pos x="36138011" y="54625976"/>
                                  </a:cxn>
                                  <a:cxn ang="0">
                                    <a:pos x="0" y="54625976"/>
                                  </a:cxn>
                                  <a:cxn ang="0">
                                    <a:pos x="5734618" y="41248478"/>
                                  </a:cxn>
                                  <a:cxn ang="0">
                                    <a:pos x="11369101" y="36798837"/>
                                  </a:cxn>
                                </a:cxnLst>
                                <a:rect l="0" t="0" r="0" b="0"/>
                                <a:pathLst>
                                  <a:path w="3909" h="3818">
                                    <a:moveTo>
                                      <a:pt x="3129" y="3781"/>
                                    </a:moveTo>
                                    <a:cubicBezTo>
                                      <a:pt x="2698" y="3781"/>
                                      <a:pt x="2350" y="3432"/>
                                      <a:pt x="2350" y="3001"/>
                                    </a:cubicBezTo>
                                    <a:cubicBezTo>
                                      <a:pt x="2350" y="2571"/>
                                      <a:pt x="2698" y="2221"/>
                                      <a:pt x="3129" y="2221"/>
                                    </a:cubicBezTo>
                                    <a:cubicBezTo>
                                      <a:pt x="3560" y="2221"/>
                                      <a:pt x="3909" y="2571"/>
                                      <a:pt x="3909" y="3001"/>
                                    </a:cubicBezTo>
                                    <a:cubicBezTo>
                                      <a:pt x="3909" y="3432"/>
                                      <a:pt x="3560" y="3781"/>
                                      <a:pt x="3129" y="3781"/>
                                    </a:cubicBezTo>
                                    <a:close/>
                                    <a:moveTo>
                                      <a:pt x="3552" y="3262"/>
                                    </a:moveTo>
                                    <a:cubicBezTo>
                                      <a:pt x="3337" y="3085"/>
                                      <a:pt x="3337" y="3085"/>
                                      <a:pt x="3337" y="3085"/>
                                    </a:cubicBezTo>
                                    <a:cubicBezTo>
                                      <a:pt x="3312" y="3063"/>
                                      <a:pt x="3279" y="3056"/>
                                      <a:pt x="3249" y="3064"/>
                                    </a:cubicBezTo>
                                    <a:cubicBezTo>
                                      <a:pt x="3342" y="2926"/>
                                      <a:pt x="3323" y="2736"/>
                                      <a:pt x="3196" y="2620"/>
                                    </a:cubicBezTo>
                                    <a:cubicBezTo>
                                      <a:pt x="3057" y="2493"/>
                                      <a:pt x="2840" y="2502"/>
                                      <a:pt x="2712" y="2641"/>
                                    </a:cubicBezTo>
                                    <a:cubicBezTo>
                                      <a:pt x="2650" y="2708"/>
                                      <a:pt x="2619" y="2796"/>
                                      <a:pt x="2623" y="2887"/>
                                    </a:cubicBezTo>
                                    <a:cubicBezTo>
                                      <a:pt x="2627" y="2979"/>
                                      <a:pt x="2666" y="3063"/>
                                      <a:pt x="2733" y="3125"/>
                                    </a:cubicBezTo>
                                    <a:cubicBezTo>
                                      <a:pt x="2801" y="3187"/>
                                      <a:pt x="2888" y="3218"/>
                                      <a:pt x="2980" y="3215"/>
                                    </a:cubicBezTo>
                                    <a:cubicBezTo>
                                      <a:pt x="3054" y="3211"/>
                                      <a:pt x="3124" y="3185"/>
                                      <a:pt x="3180" y="3138"/>
                                    </a:cubicBezTo>
                                    <a:cubicBezTo>
                                      <a:pt x="3175" y="3169"/>
                                      <a:pt x="3185" y="3202"/>
                                      <a:pt x="3210" y="3224"/>
                                    </a:cubicBezTo>
                                    <a:cubicBezTo>
                                      <a:pt x="3425" y="3401"/>
                                      <a:pt x="3425" y="3401"/>
                                      <a:pt x="3425" y="3401"/>
                                    </a:cubicBezTo>
                                    <a:cubicBezTo>
                                      <a:pt x="3463" y="3436"/>
                                      <a:pt x="3523" y="3433"/>
                                      <a:pt x="3558" y="3395"/>
                                    </a:cubicBezTo>
                                    <a:cubicBezTo>
                                      <a:pt x="3593" y="3357"/>
                                      <a:pt x="3591" y="3297"/>
                                      <a:pt x="3552" y="3262"/>
                                    </a:cubicBezTo>
                                    <a:close/>
                                    <a:moveTo>
                                      <a:pt x="2826" y="3023"/>
                                    </a:moveTo>
                                    <a:cubicBezTo>
                                      <a:pt x="2743" y="2947"/>
                                      <a:pt x="2737" y="2817"/>
                                      <a:pt x="2814" y="2734"/>
                                    </a:cubicBezTo>
                                    <a:cubicBezTo>
                                      <a:pt x="2890" y="2651"/>
                                      <a:pt x="3020" y="2645"/>
                                      <a:pt x="3103" y="2722"/>
                                    </a:cubicBezTo>
                                    <a:cubicBezTo>
                                      <a:pt x="3143" y="2759"/>
                                      <a:pt x="3167" y="2809"/>
                                      <a:pt x="3169" y="2864"/>
                                    </a:cubicBezTo>
                                    <a:cubicBezTo>
                                      <a:pt x="3171" y="2918"/>
                                      <a:pt x="3152" y="2971"/>
                                      <a:pt x="3116" y="3011"/>
                                    </a:cubicBezTo>
                                    <a:cubicBezTo>
                                      <a:pt x="3039" y="3094"/>
                                      <a:pt x="2909" y="3100"/>
                                      <a:pt x="2826" y="3023"/>
                                    </a:cubicBezTo>
                                    <a:close/>
                                    <a:moveTo>
                                      <a:pt x="1570" y="2494"/>
                                    </a:moveTo>
                                    <a:cubicBezTo>
                                      <a:pt x="881" y="2494"/>
                                      <a:pt x="323" y="1936"/>
                                      <a:pt x="323" y="1247"/>
                                    </a:cubicBezTo>
                                    <a:cubicBezTo>
                                      <a:pt x="323" y="558"/>
                                      <a:pt x="881" y="0"/>
                                      <a:pt x="1570" y="0"/>
                                    </a:cubicBezTo>
                                    <a:cubicBezTo>
                                      <a:pt x="2259" y="0"/>
                                      <a:pt x="2817" y="558"/>
                                      <a:pt x="2817" y="1247"/>
                                    </a:cubicBezTo>
                                    <a:cubicBezTo>
                                      <a:pt x="2817" y="1936"/>
                                      <a:pt x="2259" y="2494"/>
                                      <a:pt x="1570" y="2494"/>
                                    </a:cubicBezTo>
                                    <a:close/>
                                    <a:moveTo>
                                      <a:pt x="1365" y="339"/>
                                    </a:moveTo>
                                    <a:cubicBezTo>
                                      <a:pt x="983" y="476"/>
                                      <a:pt x="1451" y="962"/>
                                      <a:pt x="614" y="1247"/>
                                    </a:cubicBezTo>
                                    <a:cubicBezTo>
                                      <a:pt x="614" y="1775"/>
                                      <a:pt x="1042" y="2203"/>
                                      <a:pt x="1570" y="2203"/>
                                    </a:cubicBezTo>
                                    <a:cubicBezTo>
                                      <a:pt x="2098" y="2203"/>
                                      <a:pt x="2526" y="1775"/>
                                      <a:pt x="2526" y="1247"/>
                                    </a:cubicBezTo>
                                    <a:cubicBezTo>
                                      <a:pt x="2039" y="846"/>
                                      <a:pt x="1221" y="1031"/>
                                      <a:pt x="1365" y="339"/>
                                    </a:cubicBezTo>
                                    <a:close/>
                                    <a:moveTo>
                                      <a:pt x="795" y="2572"/>
                                    </a:moveTo>
                                    <a:cubicBezTo>
                                      <a:pt x="2213" y="2572"/>
                                      <a:pt x="2213" y="2572"/>
                                      <a:pt x="2213" y="2572"/>
                                    </a:cubicBezTo>
                                    <a:cubicBezTo>
                                      <a:pt x="2151" y="2703"/>
                                      <a:pt x="2115" y="2849"/>
                                      <a:pt x="2115" y="3003"/>
                                    </a:cubicBezTo>
                                    <a:cubicBezTo>
                                      <a:pt x="2115" y="3338"/>
                                      <a:pt x="2278" y="3633"/>
                                      <a:pt x="2527" y="3818"/>
                                    </a:cubicBezTo>
                                    <a:cubicBezTo>
                                      <a:pt x="0" y="3818"/>
                                      <a:pt x="0" y="3818"/>
                                      <a:pt x="0" y="3818"/>
                                    </a:cubicBezTo>
                                    <a:cubicBezTo>
                                      <a:pt x="401" y="2883"/>
                                      <a:pt x="401" y="2883"/>
                                      <a:pt x="401" y="2883"/>
                                    </a:cubicBezTo>
                                    <a:cubicBezTo>
                                      <a:pt x="401" y="2883"/>
                                      <a:pt x="487" y="2572"/>
                                      <a:pt x="795" y="257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ctr" anchorCtr="1" upright="1"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F194F2" id="组合 43" o:spid="_x0000_s1028" style="position:absolute;left:0;text-align:left;margin-left:-42.6pt;margin-top:-16.85pt;width:293.55pt;height:36.95pt;z-index:251663872;mso-width-relative:margin" coordorigin="1548,1471" coordsize="5871,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">
                <v:shape id="_x0000_s1029" type="#_x0000_t202" style="position:absolute;left:5257;top:1631;width:2162;height: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" filled="f" stroked="f">
                  <v:textbox style="mso-fit-shape-to-text:t">
                    <w:txbxContent>
                      <w:p w14:paraId="46FAF777" w14:textId="77777777" w:rsidR="00C55CAC" w:rsidRDefault="00000000">
                        <w:pPr>
                          <w:pStyle w:val="a7"/>
                          <w:spacing w:before="0" w:beforeAutospacing="0" w:after="0" w:afterAutospacing="0" w:line="420" w:lineRule="exact"/>
                          <w:jc w:val="both"/>
                          <w:rPr>
                            <w:rFonts w:hint="eastAsia"/>
                            <w:color w:val="404040" w:themeColor="text1" w:themeTint="BF"/>
                            <w:kern w:val="24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19"/>
                            <w:szCs w:val="19"/>
                          </w:rPr>
                          <w:t>政治面貌：共青团员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7E7E7E"/>
                            <w:sz w:val="19"/>
                            <w:szCs w:val="19"/>
                          </w:rPr>
                          <w:t xml:space="preserve">       </w:t>
                        </w:r>
                      </w:p>
                    </w:txbxContent>
                  </v:textbox>
                </v:shape>
                <v:group id="组合 36" o:spid="_x0000_s1030" style="position:absolute;left:1548;top:1471;width:3647;height:713" coordorigin="1548,1471" coordsize="3647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group id="组合 33" o:spid="_x0000_s1031" style="position:absolute;left:1548;top:1473;width:3370;height:711" coordorigin="1548,1473" coordsize="3370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shape id="_x0000_s1032" type="#_x0000_t202" style="position:absolute;left:1745;top:1605;width:3173;height: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    <v:textbox style="mso-fit-shape-to-text:t">
                        <w:txbxContent>
                          <w:p w14:paraId="523C67B0" w14:textId="4B244B99" w:rsidR="00C55CAC" w:rsidRDefault="00000000" w:rsidP="00177789">
                            <w:pPr>
                              <w:pStyle w:val="a7"/>
                              <w:spacing w:before="0" w:beforeAutospacing="0" w:after="0" w:afterAutospacing="0" w:line="42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邮箱：</w:t>
                            </w:r>
                            <w:r w:rsidR="001E50E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15629756753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@163.com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19"/>
                                <w:szCs w:val="19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  <v:group id="_x0000_s1033" style="position:absolute;left:1548;top:1473;width:181;height:563" coordorigin="9539,2601" coordsize="181,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 id="_x0000_s1034" style="position:absolute;left:9540;top:2978;width:180;height:186;visibility:visible;mso-wrap-style:square;v-text-anchor:middle" coordsize="90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gray [1629]" stroked="f">
                        <v:path arrowok="t" o:connecttype="custom"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 textboxrect="0,0,90,93"/>
                      </v:shape>
                      <v:shape id="_x0000_s1035" style="position:absolute;left:9539;top:2601;width:180;height:180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gray [1629]" stroked="f">
                        <v:path arrowok="t" o:connecttype="custom" o:connectlocs="0,0;0,0;0,0;0,0;0,0;0,0;0,0;0,0;0,0;0,0;0,0;0,0;0,0;0,0;0,0;0,0;0,0;0,0;0,0;0,0;0,812337500;0,0;0,0;0,0;0,0;812330381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5581,5581"/>
                      </v:shape>
                    </v:group>
                  </v:group>
                  <v:group id="组合 34" o:spid="_x0000_s1036" style="position:absolute;left:4976;top:1471;width:219;height:592" coordorigin="4976,1471" coordsize="219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_x0000_s1037" style="position:absolute;left:4976;top:1471;width:219;height:206;visibility:visible;mso-wrap-style:square;v-text-anchor:middle" coordsize="1993900,187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gray [1629]" stroked="f">
                      <v:path arrowok="t" o:connecttype="custom"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 textboxrect="0,0,1993900,1873250"/>
                    </v:shape>
                    <v:shape id="_x0000_s1038" style="position:absolute;left:4985;top:1876;width:191;height:187;visibility:visible;mso-wrap-style:square;v-text-anchor:middle-center" coordsize="3909,3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" path="m3129,3781v-431,,-779,-349,-779,-780c2350,2571,2698,2221,3129,2221v431,,780,350,780,780c3909,3432,3560,3781,3129,3781xm3552,3262c3337,3085,3337,3085,3337,3085v-25,-22,-58,-29,-88,-21c3342,2926,3323,2736,3196,2620v-139,-127,-356,-118,-484,21c2650,2708,2619,2796,2623,2887v4,92,43,176,110,238c2801,3187,2888,3218,2980,3215v74,-4,144,-30,200,-77c3175,3169,3185,3202,3210,3224v215,177,215,177,215,177c3463,3436,3523,3433,3558,3395v35,-38,33,-98,-6,-133xm2826,3023v-83,-76,-89,-206,-12,-289c2890,2651,3020,2645,3103,2722v40,37,64,87,66,142c3171,2918,3152,2971,3116,3011v-77,83,-207,89,-290,12xm1570,2494c881,2494,323,1936,323,1247,323,558,881,,1570,v689,,1247,558,1247,1247c2817,1936,2259,2494,1570,2494xm1365,339v-382,137,86,623,-751,908c614,1775,1042,2203,1570,2203v528,,956,-428,956,-956c2039,846,1221,1031,1365,339xm795,2572v1418,,1418,,1418,c2151,2703,2115,2849,2115,3003v,335,163,630,412,815c,3818,,3818,,3818,401,2883,401,2883,401,2883v,,86,-311,394,-311xe" fillcolor="gray [1629]" stroked="f">
                      <v:path arrowok="t" o:connecttype="custom" o:connectlocs="44747079,54096608;33606783,42936755;44747079,31776932;55901659,42936755;44747079,54096608;50796292,46671004;47721634,44138589;46463161,43838138;45705209,37485621;38783656,37786072;37510870,41305723;39083968,44710883;42616267,45998569;45476404,44896875;45905417,46127316;48980106,48659763;50882082,48573911;50796292,46671004;40413948,43251524;40242337,39116653;44375260,38944980;45319107,40976634;44561154,43079851;40413948,43251524;22452173,35682855;4619129,17841427;22452173,0;40285217,17841427;22452173,35682855;19520529,4850231;8780679,17841427;22452173,31519376;36123697,17841427;19520529,4850231;11369101,36798837;31647582,36798837;30246095,42965362;36138011,54625976;0,54625976;5734618,41248478;11369101,36798837" o:connectangles="0,0,0,0,0,0,0,0,0,0,0,0,0,0,0,0,0,0,0,0,0,0,0,0,0,0,0,0,0,0,0,0,0,0,0,0,0,0,0,0,0" textboxrect="0,0,3909,3818"/>
                    </v:shape>
                  </v:group>
                </v:group>
              </v:group>
            </w:pict>
          </mc:Fallback>
        </mc:AlternateContent>
      </w:r>
      <w:r w:rsidR="00225974">
        <w:rPr>
          <w:noProof/>
        </w:rPr>
        <w:drawing>
          <wp:anchor distT="0" distB="0" distL="114300" distR="114300" simplePos="0" relativeHeight="251650560" behindDoc="0" locked="0" layoutInCell="1" allowOverlap="1" wp14:anchorId="61DC0AD2" wp14:editId="43E5F2A4">
            <wp:simplePos x="0" y="0"/>
            <wp:positionH relativeFrom="column">
              <wp:posOffset>4946851</wp:posOffset>
            </wp:positionH>
            <wp:positionV relativeFrom="page">
              <wp:posOffset>255833</wp:posOffset>
            </wp:positionV>
            <wp:extent cx="872201" cy="1025804"/>
            <wp:effectExtent l="19050" t="19050" r="23495" b="22225"/>
            <wp:wrapNone/>
            <wp:docPr id="35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0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93" b="8493"/>
                    <a:stretch>
                      <a:fillRect/>
                    </a:stretch>
                  </pic:blipFill>
                  <pic:spPr>
                    <a:xfrm>
                      <a:off x="0" y="0"/>
                      <a:ext cx="872201" cy="1025804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789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AA7371F" wp14:editId="1665E6FF">
                <wp:simplePos x="0" y="0"/>
                <wp:positionH relativeFrom="column">
                  <wp:posOffset>-400050</wp:posOffset>
                </wp:positionH>
                <wp:positionV relativeFrom="paragraph">
                  <wp:posOffset>-371475</wp:posOffset>
                </wp:positionV>
                <wp:extent cx="5102225" cy="371475"/>
                <wp:effectExtent l="0" t="0" r="0" b="0"/>
                <wp:wrapNone/>
                <wp:docPr id="20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2225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164A9A6" w14:textId="6DBE84AC" w:rsidR="00C55CAC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电话：</w:t>
                            </w:r>
                            <w:r w:rsidR="001B319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15629756753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19"/>
                                <w:szCs w:val="19"/>
                              </w:rPr>
                              <w:t xml:space="preserve">                </w:t>
                            </w:r>
                            <w:r w:rsidR="0050419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年龄：21岁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 w:rsidR="0017778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50419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籍贯：湖北省</w:t>
                            </w:r>
                            <w:r w:rsidR="0017778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荆门市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7371F" id="文本框 88" o:spid="_x0000_s1039" type="#_x0000_t202" style="position:absolute;left:0;text-align:left;margin-left:-31.5pt;margin-top:-29.25pt;width:401.75pt;height:29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" filled="f" stroked="f">
                <v:textbox>
                  <w:txbxContent>
                    <w:p w14:paraId="4164A9A6" w14:textId="6DBE84AC" w:rsidR="00C55CAC" w:rsidRDefault="00000000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电话：</w:t>
                      </w:r>
                      <w:r w:rsidR="001B319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15629756753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19"/>
                          <w:szCs w:val="19"/>
                        </w:rPr>
                        <w:t xml:space="preserve">                </w:t>
                      </w:r>
                      <w:r w:rsidR="0050419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年龄：21岁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      </w:t>
                      </w:r>
                      <w:r w:rsidR="0017778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50419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籍贯：湖北省</w:t>
                      </w:r>
                      <w:r w:rsidR="0017778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荆门市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A4EDC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B5039C8" wp14:editId="474C7765">
                <wp:simplePos x="0" y="0"/>
                <wp:positionH relativeFrom="column">
                  <wp:posOffset>-736600</wp:posOffset>
                </wp:positionH>
                <wp:positionV relativeFrom="paragraph">
                  <wp:posOffset>8991600</wp:posOffset>
                </wp:positionV>
                <wp:extent cx="6725285" cy="2146300"/>
                <wp:effectExtent l="0" t="0" r="5715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5285" cy="2146300"/>
                          <a:chOff x="2490" y="11900"/>
                          <a:chExt cx="10591" cy="3380"/>
                        </a:xfrm>
                      </wpg:grpSpPr>
                      <wpg:grpSp>
                        <wpg:cNvPr id="7" name="组合 51"/>
                        <wpg:cNvGrpSpPr/>
                        <wpg:grpSpPr>
                          <a:xfrm>
                            <a:off x="2611" y="11900"/>
                            <a:ext cx="10432" cy="527"/>
                            <a:chOff x="5992" y="11779"/>
                            <a:chExt cx="10432" cy="527"/>
                          </a:xfrm>
                        </wpg:grpSpPr>
                        <wps:wsp>
                          <wps:cNvPr id="4" name="直接连接符 40"/>
                          <wps:cNvCnPr/>
                          <wps:spPr>
                            <a:xfrm>
                              <a:off x="6003" y="12269"/>
                              <a:ext cx="10421" cy="0"/>
                            </a:xfrm>
                            <a:prstGeom prst="line">
                              <a:avLst/>
                            </a:prstGeom>
                            <a:ln w="19050" cap="flat" cmpd="sng">
                              <a:solidFill>
                                <a:srgbClr val="80808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" name="文本框 82"/>
                          <wps:cNvSpPr txBox="1"/>
                          <wps:spPr>
                            <a:xfrm>
                              <a:off x="6004" y="11779"/>
                              <a:ext cx="1544" cy="4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DFD1CC6" w14:textId="77777777" w:rsidR="00C55CAC" w:rsidRDefault="00000000">
                                <w:pPr>
                                  <w:pStyle w:val="a7"/>
                                  <w:spacing w:before="0" w:beforeAutospacing="0" w:after="0" w:afterAutospacing="0" w:line="336" w:lineRule="exact"/>
                                  <w:rPr>
                                    <w:rFonts w:hint="eastAsia"/>
                                    <w:color w:val="5270A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5270AF"/>
                                  </w:rPr>
                                  <w:t>实践经历</w:t>
                                </w:r>
                              </w:p>
                            </w:txbxContent>
                          </wps:txbx>
                          <wps:bodyPr vert="horz" wrap="square" anchor="t" upright="1">
                            <a:spAutoFit/>
                          </wps:bodyPr>
                        </wps:wsp>
                        <wps:wsp>
                          <wps:cNvPr id="6" name="矩形 16"/>
                          <wps:cNvSpPr/>
                          <wps:spPr>
                            <a:xfrm>
                              <a:off x="5992" y="12234"/>
                              <a:ext cx="1230" cy="72"/>
                            </a:xfrm>
                            <a:prstGeom prst="rect">
                              <a:avLst/>
                            </a:prstGeom>
                            <a:solidFill>
                              <a:srgbClr val="5270AF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61" name="文本框 77"/>
                        <wps:cNvSpPr txBox="1"/>
                        <wps:spPr>
                          <a:xfrm>
                            <a:off x="2490" y="12355"/>
                            <a:ext cx="10591" cy="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357CB8F" w14:textId="179E68DB" w:rsidR="00C55CAC" w:rsidRDefault="00000000">
                              <w:pPr>
                                <w:pStyle w:val="a7"/>
                                <w:spacing w:before="0" w:beforeAutospacing="0" w:after="0" w:afterAutospacing="0" w:line="340" w:lineRule="exact"/>
                                <w:ind w:firstLineChars="50" w:firstLine="95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19"/>
                                  <w:szCs w:val="19"/>
                                </w:rPr>
                                <w:t>班级</w:t>
                              </w:r>
                              <w:r w:rsidR="00513CE3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19"/>
                                  <w:szCs w:val="19"/>
                                </w:rPr>
                                <w:t>班长和组织委员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19"/>
                                  <w:szCs w:val="19"/>
                                </w:rPr>
                                <w:t>、</w:t>
                              </w:r>
                              <w:r w:rsidR="00513CE3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19"/>
                                  <w:szCs w:val="19"/>
                                </w:rPr>
                                <w:t>计算机与信息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404040" w:themeColor="text1" w:themeTint="BF"/>
                                  <w:sz w:val="19"/>
                                  <w:szCs w:val="19"/>
                                </w:rPr>
                                <w:t>学院优秀小导师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19"/>
                                  <w:szCs w:val="19"/>
                                </w:rPr>
                                <w:t>、三峡大学</w:t>
                              </w:r>
                              <w:r w:rsidR="00513CE3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19"/>
                                  <w:szCs w:val="19"/>
                                </w:rPr>
                                <w:t>计算机与信息学院启明星副理事长</w:t>
                              </w:r>
                            </w:p>
                            <w:p w14:paraId="5A28D2C9" w14:textId="77777777" w:rsidR="00C55CAC" w:rsidRDefault="00C55CAC">
                              <w:pPr>
                                <w:pStyle w:val="a7"/>
                                <w:spacing w:before="0" w:beforeAutospacing="0" w:after="0" w:afterAutospacing="0" w:line="340" w:lineRule="exac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19"/>
                                  <w:szCs w:val="19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5039C8" id="组合 14" o:spid="_x0000_s1040" style="position:absolute;left:0;text-align:left;margin-left:-58pt;margin-top:708pt;width:529.55pt;height:169pt;z-index:251660800" coordorigin="2490,11900" coordsize="1059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">
                <v:group id="组合 51" o:spid="_x0000_s1041" style="position:absolute;left:2611;top:11900;width:10432;height:527" coordorigin="5992,11779" coordsize="10432,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line id="直接连接符 40" o:spid="_x0000_s1042" style="position:absolute;visibility:visible;mso-wrap-style:square" from="6003,12269" to="16424,12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" strokecolor="gray" strokeweight="1.5pt">
                    <v:stroke joinstyle="miter"/>
                  </v:line>
                  <v:shape id="文本框 82" o:spid="_x0000_s1043" type="#_x0000_t202" style="position:absolute;left:6004;top:11779;width:1544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  <v:textbox style="mso-fit-shape-to-text:t">
                      <w:txbxContent>
                        <w:p w14:paraId="0DFD1CC6" w14:textId="77777777" w:rsidR="00C55CAC" w:rsidRDefault="00000000">
                          <w:pPr>
                            <w:pStyle w:val="a7"/>
                            <w:spacing w:before="0" w:beforeAutospacing="0" w:after="0" w:afterAutospacing="0" w:line="336" w:lineRule="exact"/>
                            <w:rPr>
                              <w:rFonts w:hint="eastAsia"/>
                              <w:color w:val="5270A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5270AF"/>
                            </w:rPr>
                            <w:t>实践经历</w:t>
                          </w:r>
                        </w:p>
                      </w:txbxContent>
                    </v:textbox>
                  </v:shape>
                  <v:rect id="矩形 16" o:spid="_x0000_s1044" style="position:absolute;left:5992;top:12234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" fillcolor="#5270af" stroked="f" strokeweight="1pt"/>
                </v:group>
                <v:shape id="_x0000_s1045" type="#_x0000_t202" style="position:absolute;left:2490;top:12355;width:10591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0357CB8F" w14:textId="179E68DB" w:rsidR="00C55CAC" w:rsidRDefault="00000000">
                        <w:pPr>
                          <w:pStyle w:val="a7"/>
                          <w:spacing w:before="0" w:beforeAutospacing="0" w:after="0" w:afterAutospacing="0" w:line="340" w:lineRule="exact"/>
                          <w:ind w:firstLineChars="50" w:firstLine="95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19"/>
                            <w:szCs w:val="19"/>
                          </w:rPr>
                          <w:t>班级</w:t>
                        </w:r>
                        <w:r w:rsidR="00513CE3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19"/>
                            <w:szCs w:val="19"/>
                          </w:rPr>
                          <w:t>班长和组织委员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19"/>
                            <w:szCs w:val="19"/>
                          </w:rPr>
                          <w:t>、</w:t>
                        </w:r>
                        <w:r w:rsidR="00513CE3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19"/>
                            <w:szCs w:val="19"/>
                          </w:rPr>
                          <w:t>计算机与信息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404040" w:themeColor="text1" w:themeTint="BF"/>
                            <w:sz w:val="19"/>
                            <w:szCs w:val="19"/>
                          </w:rPr>
                          <w:t>学院优秀小导师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19"/>
                            <w:szCs w:val="19"/>
                          </w:rPr>
                          <w:t>、三峡大学</w:t>
                        </w:r>
                        <w:r w:rsidR="00513CE3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19"/>
                            <w:szCs w:val="19"/>
                          </w:rPr>
                          <w:t>计算机与信息学院启明星副理事长</w:t>
                        </w:r>
                      </w:p>
                      <w:p w14:paraId="5A28D2C9" w14:textId="77777777" w:rsidR="00C55CAC" w:rsidRDefault="00C55CAC">
                        <w:pPr>
                          <w:pStyle w:val="a7"/>
                          <w:spacing w:before="0" w:beforeAutospacing="0" w:after="0" w:afterAutospacing="0" w:line="340" w:lineRule="exac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19"/>
                            <w:szCs w:val="19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A4EDC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2CD1FC9" wp14:editId="5005E575">
                <wp:simplePos x="0" y="0"/>
                <wp:positionH relativeFrom="column">
                  <wp:posOffset>-733425</wp:posOffset>
                </wp:positionH>
                <wp:positionV relativeFrom="paragraph">
                  <wp:posOffset>7244080</wp:posOffset>
                </wp:positionV>
                <wp:extent cx="6652895" cy="1838325"/>
                <wp:effectExtent l="0" t="0" r="0" b="0"/>
                <wp:wrapNone/>
                <wp:docPr id="9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2895" cy="1838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8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678"/>
                              <w:gridCol w:w="3969"/>
                              <w:gridCol w:w="1587"/>
                            </w:tblGrid>
                            <w:tr w:rsidR="00C55CAC" w14:paraId="06AF7EB5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4678" w:type="dxa"/>
                                </w:tcPr>
                                <w:p w14:paraId="79E0F35A" w14:textId="26EE7BD3" w:rsidR="00C55CAC" w:rsidRDefault="000B1842" w:rsidP="000B1842">
                                  <w:pPr>
                                    <w:pStyle w:val="a7"/>
                                    <w:spacing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 w:rsidRPr="000B1842"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第十九届“挑战杯”揭榜挂帅专项赛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（</w:t>
                                  </w:r>
                                  <w:r w:rsidRPr="000B1842"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机器人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赛道）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45E4C0E7" w14:textId="04A43C6A" w:rsidR="00096261" w:rsidRDefault="00760C7F" w:rsidP="00096261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ind w:firstLineChars="250" w:firstLine="475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国家级</w:t>
                                  </w:r>
                                  <w:r w:rsidR="000B1842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二</w:t>
                                  </w:r>
                                  <w:r w:rsidR="004D7671"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等奖</w:t>
                                  </w:r>
                                  <w:r w:rsidR="00096261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 xml:space="preserve">         核心成员</w:t>
                                  </w:r>
                                </w:p>
                              </w:tc>
                              <w:tc>
                                <w:tcPr>
                                  <w:tcW w:w="1587" w:type="dxa"/>
                                </w:tcPr>
                                <w:p w14:paraId="73C92579" w14:textId="0B3188BE" w:rsidR="00C55CAC" w:rsidRDefault="00000000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2025.1</w:t>
                                  </w:r>
                                  <w:r w:rsidR="000B1842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C55CAC" w14:paraId="0093E6D8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4678" w:type="dxa"/>
                                </w:tcPr>
                                <w:p w14:paraId="159CA106" w14:textId="21C3BE43" w:rsidR="00C55CAC" w:rsidRDefault="000B1842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 w:rsidRPr="000B1842"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第十九届“挑战杯”揭榜挂帅专项赛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（生物医学赛道）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34DA30A8" w14:textId="5578AFE5" w:rsidR="00C55CAC" w:rsidRDefault="00000000" w:rsidP="000B1842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ind w:firstLineChars="250" w:firstLine="475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国</w:t>
                                  </w:r>
                                  <w:r w:rsidR="00760C7F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家级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二等奖</w:t>
                                  </w:r>
                                  <w:r w:rsidR="00096261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 xml:space="preserve">         核心成员</w:t>
                                  </w:r>
                                </w:p>
                              </w:tc>
                              <w:tc>
                                <w:tcPr>
                                  <w:tcW w:w="1587" w:type="dxa"/>
                                </w:tcPr>
                                <w:p w14:paraId="31896FD4" w14:textId="1703A65D" w:rsidR="00C55CAC" w:rsidRDefault="00000000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2025.</w:t>
                                  </w:r>
                                  <w:r w:rsidR="000B1842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C55CAC" w14:paraId="03A80077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4678" w:type="dxa"/>
                                </w:tcPr>
                                <w:p w14:paraId="450BA33E" w14:textId="6DA280CF" w:rsidR="00C55CAC" w:rsidRDefault="000B1842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 w:rsidRPr="000B1842"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2025年中国大学生工程实践与创新能力大赛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6A8252E5" w14:textId="345F4F93" w:rsidR="00C55CAC" w:rsidRDefault="00000000" w:rsidP="000B1842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ind w:firstLineChars="250" w:firstLine="475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国</w:t>
                                  </w:r>
                                  <w:r w:rsidR="00760C7F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家级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二等奖</w:t>
                                  </w:r>
                                  <w:r w:rsidR="00096261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 xml:space="preserve">         队长</w:t>
                                  </w:r>
                                </w:p>
                              </w:tc>
                              <w:tc>
                                <w:tcPr>
                                  <w:tcW w:w="1587" w:type="dxa"/>
                                </w:tcPr>
                                <w:p w14:paraId="24B30A89" w14:textId="0ADDCA64" w:rsidR="00C55CAC" w:rsidRDefault="00000000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202</w:t>
                                  </w:r>
                                  <w:r w:rsidR="000B1842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.</w:t>
                                  </w:r>
                                  <w:r w:rsidR="00EA6FC0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0</w:t>
                                  </w:r>
                                  <w:r w:rsidR="000B1842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C55CAC" w14:paraId="010FAF90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4678" w:type="dxa"/>
                                </w:tcPr>
                                <w:p w14:paraId="5F268EC6" w14:textId="0C52B6F3" w:rsidR="00C55CAC" w:rsidRDefault="000B1842" w:rsidP="000B1842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 w:rsidRPr="000B1842"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第二十七届中国机器人及人工智能大赛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（</w:t>
                                  </w:r>
                                  <w:r w:rsidRPr="000B1842"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智能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家居）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65402EF3" w14:textId="419182D9" w:rsidR="00C55CAC" w:rsidRDefault="00000000" w:rsidP="000B1842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ind w:firstLineChars="250" w:firstLine="475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国</w:t>
                                  </w:r>
                                  <w:r w:rsidR="00760C7F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家级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二等奖</w:t>
                                  </w:r>
                                  <w:r w:rsidR="00096261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 xml:space="preserve">         队长</w:t>
                                  </w:r>
                                </w:p>
                              </w:tc>
                              <w:tc>
                                <w:tcPr>
                                  <w:tcW w:w="1587" w:type="dxa"/>
                                </w:tcPr>
                                <w:p w14:paraId="6A560521" w14:textId="79AA03B7" w:rsidR="00C55CAC" w:rsidRDefault="00000000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2025.</w:t>
                                  </w:r>
                                  <w:r w:rsidR="00EA6FC0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0</w:t>
                                  </w:r>
                                  <w:r w:rsidR="000B1842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C55CAC" w14:paraId="2576C23D" w14:textId="77777777">
                              <w:trPr>
                                <w:trHeight w:val="63"/>
                                <w:jc w:val="center"/>
                              </w:trPr>
                              <w:tc>
                                <w:tcPr>
                                  <w:tcW w:w="4678" w:type="dxa"/>
                                </w:tcPr>
                                <w:p w14:paraId="76B79A36" w14:textId="77777777" w:rsidR="00C55CAC" w:rsidRDefault="000B1842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3F3F3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3F3F3F"/>
                                      <w:sz w:val="19"/>
                                      <w:szCs w:val="19"/>
                                    </w:rPr>
                                    <w:t>2025年睿抗机器人开发者大赛</w:t>
                                  </w:r>
                                </w:p>
                                <w:p w14:paraId="51CEE25B" w14:textId="789CFFCF" w:rsidR="00513CE3" w:rsidRDefault="00513CE3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第十八届先进机器人及仿真技术大赛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5C2C0E19" w14:textId="1CFAB706" w:rsidR="00C55CAC" w:rsidRDefault="000B1842" w:rsidP="000B1842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ind w:firstLineChars="250" w:firstLine="475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国</w:t>
                                  </w:r>
                                  <w:r w:rsidR="00760C7F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家级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二等奖</w:t>
                                  </w:r>
                                  <w:r w:rsidR="00096261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 xml:space="preserve">         队长</w:t>
                                  </w:r>
                                </w:p>
                                <w:p w14:paraId="08CE9BFF" w14:textId="31034346" w:rsidR="00513CE3" w:rsidRDefault="00513CE3" w:rsidP="000B1842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ind w:firstLineChars="250" w:firstLine="475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国</w:t>
                                  </w:r>
                                  <w:r w:rsidR="00760C7F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家级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二等奖</w:t>
                                  </w:r>
                                  <w:r w:rsidR="00096261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 xml:space="preserve">         队长</w:t>
                                  </w:r>
                                </w:p>
                              </w:tc>
                              <w:tc>
                                <w:tcPr>
                                  <w:tcW w:w="1587" w:type="dxa"/>
                                </w:tcPr>
                                <w:p w14:paraId="344850DF" w14:textId="0A5D75D3" w:rsidR="00C55CAC" w:rsidRDefault="00000000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2025.</w:t>
                                  </w:r>
                                  <w:r w:rsidR="00EA6FC0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0</w:t>
                                  </w:r>
                                  <w:r w:rsidR="000B1842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8</w:t>
                                  </w:r>
                                </w:p>
                                <w:p w14:paraId="794349E5" w14:textId="52C9E621" w:rsidR="00513CE3" w:rsidRDefault="00513CE3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2025.11</w:t>
                                  </w:r>
                                </w:p>
                              </w:tc>
                            </w:tr>
                            <w:tr w:rsidR="00C55CAC" w14:paraId="0D524C4E" w14:textId="77777777">
                              <w:trPr>
                                <w:trHeight w:val="139"/>
                                <w:jc w:val="center"/>
                              </w:trPr>
                              <w:tc>
                                <w:tcPr>
                                  <w:tcW w:w="4678" w:type="dxa"/>
                                </w:tcPr>
                                <w:p w14:paraId="5806754D" w14:textId="49CC54D8" w:rsidR="00C55CAC" w:rsidRDefault="000B1842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3F3F3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第十三届全国大学生数字媒体科技作品及创意竞赛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0ACEEE55" w14:textId="39E1F7FB" w:rsidR="00C55CAC" w:rsidRDefault="000B1842" w:rsidP="000B1842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ind w:firstLineChars="250" w:firstLine="475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国</w:t>
                                  </w:r>
                                  <w:r w:rsidR="00760C7F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家级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三等奖</w:t>
                                  </w:r>
                                  <w:r w:rsidR="00096261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 xml:space="preserve">         核心成员</w:t>
                                  </w:r>
                                </w:p>
                              </w:tc>
                              <w:tc>
                                <w:tcPr>
                                  <w:tcW w:w="1587" w:type="dxa"/>
                                </w:tcPr>
                                <w:p w14:paraId="3F99E0CF" w14:textId="77777777" w:rsidR="00C55CAC" w:rsidRDefault="00000000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2025.09</w:t>
                                  </w:r>
                                </w:p>
                              </w:tc>
                            </w:tr>
                            <w:tr w:rsidR="00C55CAC" w14:paraId="36BCAF9D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4678" w:type="dxa"/>
                                </w:tcPr>
                                <w:p w14:paraId="0A4ECB94" w14:textId="33512EC3" w:rsidR="00C55CAC" w:rsidRDefault="00000000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国家</w:t>
                                  </w:r>
                                  <w:r w:rsidR="00513CE3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奖学金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0BE49575" w14:textId="77777777" w:rsidR="00C55CAC" w:rsidRDefault="00000000" w:rsidP="000B1842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ind w:firstLineChars="250" w:firstLine="475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国家级</w:t>
                                  </w:r>
                                </w:p>
                              </w:tc>
                              <w:tc>
                                <w:tcPr>
                                  <w:tcW w:w="1587" w:type="dxa"/>
                                </w:tcPr>
                                <w:p w14:paraId="5B4665CF" w14:textId="52F78E2D" w:rsidR="00C55CAC" w:rsidRDefault="00000000">
                                  <w:pPr>
                                    <w:pStyle w:val="a7"/>
                                    <w:spacing w:before="0" w:beforeAutospacing="0" w:after="0" w:afterAutospacing="0" w:line="340" w:lineRule="exact"/>
                                    <w:jc w:val="both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2025</w:t>
                                  </w:r>
                                  <w:r w:rsidR="000C2CF8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.10</w:t>
                                  </w:r>
                                </w:p>
                              </w:tc>
                            </w:tr>
                          </w:tbl>
                          <w:p w14:paraId="4EED8BC6" w14:textId="77777777" w:rsidR="00C55CAC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                         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D1FC9" id="_x0000_s1046" type="#_x0000_t202" style="position:absolute;left:0;text-align:left;margin-left:-57.75pt;margin-top:570.4pt;width:523.85pt;height:144.75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" filled="f" stroked="f">
                <v:textbox>
                  <w:txbxContent>
                    <w:tbl>
                      <w:tblPr>
                        <w:tblStyle w:val="a8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678"/>
                        <w:gridCol w:w="3969"/>
                        <w:gridCol w:w="1587"/>
                      </w:tblGrid>
                      <w:tr w:rsidR="00C55CAC" w14:paraId="06AF7EB5" w14:textId="77777777">
                        <w:trPr>
                          <w:jc w:val="center"/>
                        </w:trPr>
                        <w:tc>
                          <w:tcPr>
                            <w:tcW w:w="4678" w:type="dxa"/>
                          </w:tcPr>
                          <w:p w14:paraId="79E0F35A" w14:textId="26EE7BD3" w:rsidR="00C55CAC" w:rsidRDefault="000B1842" w:rsidP="000B1842">
                            <w:pPr>
                              <w:pStyle w:val="a7"/>
                              <w:spacing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 w:rsidRPr="000B1842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第十九届“挑战杯”揭榜挂帅专项赛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</w:t>
                            </w:r>
                            <w:r w:rsidRPr="000B1842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机器人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赛道）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45E4C0E7" w14:textId="04A43C6A" w:rsidR="00096261" w:rsidRDefault="00760C7F" w:rsidP="00096261">
                            <w:pPr>
                              <w:pStyle w:val="a7"/>
                              <w:spacing w:before="0" w:beforeAutospacing="0" w:after="0" w:afterAutospacing="0" w:line="340" w:lineRule="exact"/>
                              <w:ind w:firstLineChars="250" w:firstLine="475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国家级</w:t>
                            </w:r>
                            <w:r w:rsidR="000B184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二</w:t>
                            </w:r>
                            <w:r w:rsidR="004D767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等奖</w:t>
                            </w:r>
                            <w:r w:rsidR="000962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核心成员</w:t>
                            </w:r>
                          </w:p>
                        </w:tc>
                        <w:tc>
                          <w:tcPr>
                            <w:tcW w:w="1587" w:type="dxa"/>
                          </w:tcPr>
                          <w:p w14:paraId="73C92579" w14:textId="0B3188BE" w:rsidR="00C55CAC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2025.1</w:t>
                            </w:r>
                            <w:r w:rsidR="000B184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1</w:t>
                            </w:r>
                          </w:p>
                        </w:tc>
                      </w:tr>
                      <w:tr w:rsidR="00C55CAC" w14:paraId="0093E6D8" w14:textId="77777777">
                        <w:trPr>
                          <w:jc w:val="center"/>
                        </w:trPr>
                        <w:tc>
                          <w:tcPr>
                            <w:tcW w:w="4678" w:type="dxa"/>
                          </w:tcPr>
                          <w:p w14:paraId="159CA106" w14:textId="21C3BE43" w:rsidR="00C55CAC" w:rsidRDefault="000B1842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 w:rsidRPr="000B1842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第十九届“挑战杯”揭榜挂帅专项赛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（生物医学赛道）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34DA30A8" w14:textId="5578AFE5" w:rsidR="00C55CAC" w:rsidRDefault="00000000" w:rsidP="000B1842">
                            <w:pPr>
                              <w:pStyle w:val="a7"/>
                              <w:spacing w:before="0" w:beforeAutospacing="0" w:after="0" w:afterAutospacing="0" w:line="340" w:lineRule="exact"/>
                              <w:ind w:firstLineChars="250" w:firstLine="475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国</w:t>
                            </w:r>
                            <w:r w:rsidR="00760C7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家级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二等奖</w:t>
                            </w:r>
                            <w:r w:rsidR="000962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核心成员</w:t>
                            </w:r>
                          </w:p>
                        </w:tc>
                        <w:tc>
                          <w:tcPr>
                            <w:tcW w:w="1587" w:type="dxa"/>
                          </w:tcPr>
                          <w:p w14:paraId="31896FD4" w14:textId="1703A65D" w:rsidR="00C55CAC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2025.</w:t>
                            </w:r>
                            <w:r w:rsidR="000B184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11</w:t>
                            </w:r>
                          </w:p>
                        </w:tc>
                      </w:tr>
                      <w:tr w:rsidR="00C55CAC" w14:paraId="03A80077" w14:textId="77777777">
                        <w:trPr>
                          <w:jc w:val="center"/>
                        </w:trPr>
                        <w:tc>
                          <w:tcPr>
                            <w:tcW w:w="4678" w:type="dxa"/>
                          </w:tcPr>
                          <w:p w14:paraId="450BA33E" w14:textId="6DA280CF" w:rsidR="00C55CAC" w:rsidRDefault="000B1842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 w:rsidRPr="000B1842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2025年中国大学生工程实践与创新能力大赛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6A8252E5" w14:textId="345F4F93" w:rsidR="00C55CAC" w:rsidRDefault="00000000" w:rsidP="000B1842">
                            <w:pPr>
                              <w:pStyle w:val="a7"/>
                              <w:spacing w:before="0" w:beforeAutospacing="0" w:after="0" w:afterAutospacing="0" w:line="340" w:lineRule="exact"/>
                              <w:ind w:firstLineChars="250" w:firstLine="475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国</w:t>
                            </w:r>
                            <w:r w:rsidR="00760C7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家级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二等奖</w:t>
                            </w:r>
                            <w:r w:rsidR="000962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队长</w:t>
                            </w:r>
                          </w:p>
                        </w:tc>
                        <w:tc>
                          <w:tcPr>
                            <w:tcW w:w="1587" w:type="dxa"/>
                          </w:tcPr>
                          <w:p w14:paraId="24B30A89" w14:textId="0ADDCA64" w:rsidR="00C55CAC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</w:t>
                            </w:r>
                            <w:r w:rsidR="000B184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.</w:t>
                            </w:r>
                            <w:r w:rsidR="00EA6FC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0</w:t>
                            </w:r>
                            <w:r w:rsidR="000B184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8</w:t>
                            </w:r>
                          </w:p>
                        </w:tc>
                      </w:tr>
                      <w:tr w:rsidR="00C55CAC" w14:paraId="010FAF90" w14:textId="77777777">
                        <w:trPr>
                          <w:jc w:val="center"/>
                        </w:trPr>
                        <w:tc>
                          <w:tcPr>
                            <w:tcW w:w="4678" w:type="dxa"/>
                          </w:tcPr>
                          <w:p w14:paraId="5F268EC6" w14:textId="0C52B6F3" w:rsidR="00C55CAC" w:rsidRDefault="000B1842" w:rsidP="000B1842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 w:rsidRPr="000B1842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第二十七届中国机器人及人工智能大赛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</w:t>
                            </w:r>
                            <w:r w:rsidRPr="000B1842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智能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家居）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65402EF3" w14:textId="419182D9" w:rsidR="00C55CAC" w:rsidRDefault="00000000" w:rsidP="000B1842">
                            <w:pPr>
                              <w:pStyle w:val="a7"/>
                              <w:spacing w:before="0" w:beforeAutospacing="0" w:after="0" w:afterAutospacing="0" w:line="340" w:lineRule="exact"/>
                              <w:ind w:firstLineChars="250" w:firstLine="475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国</w:t>
                            </w:r>
                            <w:r w:rsidR="00760C7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家级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二等奖</w:t>
                            </w:r>
                            <w:r w:rsidR="000962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队长</w:t>
                            </w:r>
                          </w:p>
                        </w:tc>
                        <w:tc>
                          <w:tcPr>
                            <w:tcW w:w="1587" w:type="dxa"/>
                          </w:tcPr>
                          <w:p w14:paraId="6A560521" w14:textId="79AA03B7" w:rsidR="00C55CAC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2025.</w:t>
                            </w:r>
                            <w:r w:rsidR="00EA6FC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0</w:t>
                            </w:r>
                            <w:r w:rsidR="000B184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8</w:t>
                            </w:r>
                          </w:p>
                        </w:tc>
                      </w:tr>
                      <w:tr w:rsidR="00C55CAC" w14:paraId="2576C23D" w14:textId="77777777">
                        <w:trPr>
                          <w:trHeight w:val="63"/>
                          <w:jc w:val="center"/>
                        </w:trPr>
                        <w:tc>
                          <w:tcPr>
                            <w:tcW w:w="4678" w:type="dxa"/>
                          </w:tcPr>
                          <w:p w14:paraId="76B79A36" w14:textId="77777777" w:rsidR="00C55CAC" w:rsidRDefault="000B1842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19"/>
                                <w:szCs w:val="19"/>
                              </w:rPr>
                              <w:t>2025年睿抗机器人开发者大赛</w:t>
                            </w:r>
                          </w:p>
                          <w:p w14:paraId="51CEE25B" w14:textId="789CFFCF" w:rsidR="00513CE3" w:rsidRDefault="00513CE3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第十八届先进机器人及仿真技术大赛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5C2C0E19" w14:textId="1CFAB706" w:rsidR="00C55CAC" w:rsidRDefault="000B1842" w:rsidP="000B1842">
                            <w:pPr>
                              <w:pStyle w:val="a7"/>
                              <w:spacing w:before="0" w:beforeAutospacing="0" w:after="0" w:afterAutospacing="0" w:line="340" w:lineRule="exact"/>
                              <w:ind w:firstLineChars="250" w:firstLine="475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国</w:t>
                            </w:r>
                            <w:r w:rsidR="00760C7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家级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二等奖</w:t>
                            </w:r>
                            <w:r w:rsidR="000962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队长</w:t>
                            </w:r>
                          </w:p>
                          <w:p w14:paraId="08CE9BFF" w14:textId="31034346" w:rsidR="00513CE3" w:rsidRDefault="00513CE3" w:rsidP="000B1842">
                            <w:pPr>
                              <w:pStyle w:val="a7"/>
                              <w:spacing w:before="0" w:beforeAutospacing="0" w:after="0" w:afterAutospacing="0" w:line="340" w:lineRule="exact"/>
                              <w:ind w:firstLineChars="250" w:firstLine="475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国</w:t>
                            </w:r>
                            <w:r w:rsidR="00760C7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家级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二等奖</w:t>
                            </w:r>
                            <w:r w:rsidR="000962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队长</w:t>
                            </w:r>
                          </w:p>
                        </w:tc>
                        <w:tc>
                          <w:tcPr>
                            <w:tcW w:w="1587" w:type="dxa"/>
                          </w:tcPr>
                          <w:p w14:paraId="344850DF" w14:textId="0A5D75D3" w:rsidR="00C55CAC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2025.</w:t>
                            </w:r>
                            <w:r w:rsidR="00EA6FC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0</w:t>
                            </w:r>
                            <w:r w:rsidR="000B184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8</w:t>
                            </w:r>
                          </w:p>
                          <w:p w14:paraId="794349E5" w14:textId="52C9E621" w:rsidR="00513CE3" w:rsidRDefault="00513CE3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2025.11</w:t>
                            </w:r>
                          </w:p>
                        </w:tc>
                      </w:tr>
                      <w:tr w:rsidR="00C55CAC" w14:paraId="0D524C4E" w14:textId="77777777">
                        <w:trPr>
                          <w:trHeight w:val="139"/>
                          <w:jc w:val="center"/>
                        </w:trPr>
                        <w:tc>
                          <w:tcPr>
                            <w:tcW w:w="4678" w:type="dxa"/>
                          </w:tcPr>
                          <w:p w14:paraId="5806754D" w14:textId="49CC54D8" w:rsidR="00C55CAC" w:rsidRDefault="000B1842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第十三届全国大学生数字媒体科技作品及创意竞赛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0ACEEE55" w14:textId="39E1F7FB" w:rsidR="00C55CAC" w:rsidRDefault="000B1842" w:rsidP="000B1842">
                            <w:pPr>
                              <w:pStyle w:val="a7"/>
                              <w:spacing w:before="0" w:beforeAutospacing="0" w:after="0" w:afterAutospacing="0" w:line="340" w:lineRule="exact"/>
                              <w:ind w:firstLineChars="250" w:firstLine="475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国</w:t>
                            </w:r>
                            <w:r w:rsidR="00760C7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家级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三等奖</w:t>
                            </w:r>
                            <w:r w:rsidR="000962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核心成员</w:t>
                            </w:r>
                          </w:p>
                        </w:tc>
                        <w:tc>
                          <w:tcPr>
                            <w:tcW w:w="1587" w:type="dxa"/>
                          </w:tcPr>
                          <w:p w14:paraId="3F99E0CF" w14:textId="77777777" w:rsidR="00C55CAC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2025.09</w:t>
                            </w:r>
                          </w:p>
                        </w:tc>
                      </w:tr>
                      <w:tr w:rsidR="00C55CAC" w14:paraId="36BCAF9D" w14:textId="77777777">
                        <w:trPr>
                          <w:jc w:val="center"/>
                        </w:trPr>
                        <w:tc>
                          <w:tcPr>
                            <w:tcW w:w="4678" w:type="dxa"/>
                          </w:tcPr>
                          <w:p w14:paraId="0A4ECB94" w14:textId="33512EC3" w:rsidR="00C55CAC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国家</w:t>
                            </w:r>
                            <w:r w:rsidR="00513C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奖学金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0BE49575" w14:textId="77777777" w:rsidR="00C55CAC" w:rsidRDefault="00000000" w:rsidP="000B1842">
                            <w:pPr>
                              <w:pStyle w:val="a7"/>
                              <w:spacing w:before="0" w:beforeAutospacing="0" w:after="0" w:afterAutospacing="0" w:line="340" w:lineRule="exact"/>
                              <w:ind w:firstLineChars="250" w:firstLine="475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国家级</w:t>
                            </w:r>
                          </w:p>
                        </w:tc>
                        <w:tc>
                          <w:tcPr>
                            <w:tcW w:w="1587" w:type="dxa"/>
                          </w:tcPr>
                          <w:p w14:paraId="5B4665CF" w14:textId="52F78E2D" w:rsidR="00C55CAC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2025</w:t>
                            </w:r>
                            <w:r w:rsidR="000C2CF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.10</w:t>
                            </w:r>
                          </w:p>
                        </w:tc>
                      </w:tr>
                    </w:tbl>
                    <w:p w14:paraId="4EED8BC6" w14:textId="77777777" w:rsidR="00C55CAC" w:rsidRDefault="00000000">
                      <w:pPr>
                        <w:pStyle w:val="a7"/>
                        <w:spacing w:before="0" w:beforeAutospacing="0" w:after="0" w:afterAutospacing="0" w:line="340" w:lineRule="exact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EA4EDC"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8A7FC5E" wp14:editId="7635F82E">
                <wp:simplePos x="0" y="0"/>
                <wp:positionH relativeFrom="column">
                  <wp:posOffset>-645160</wp:posOffset>
                </wp:positionH>
                <wp:positionV relativeFrom="paragraph">
                  <wp:posOffset>6946900</wp:posOffset>
                </wp:positionV>
                <wp:extent cx="6719570" cy="360045"/>
                <wp:effectExtent l="0" t="0" r="11430" b="0"/>
                <wp:wrapNone/>
                <wp:docPr id="1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9570" cy="360045"/>
                          <a:chOff x="5978" y="14200"/>
                          <a:chExt cx="10446" cy="509"/>
                        </a:xfrm>
                      </wpg:grpSpPr>
                      <wps:wsp>
                        <wps:cNvPr id="10" name="直接连接符 41"/>
                        <wps:cNvCnPr/>
                        <wps:spPr>
                          <a:xfrm>
                            <a:off x="6003" y="14616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文本框 85"/>
                        <wps:cNvSpPr txBox="1"/>
                        <wps:spPr>
                          <a:xfrm>
                            <a:off x="5978" y="14200"/>
                            <a:ext cx="1503" cy="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9CEA4F5" w14:textId="77777777" w:rsidR="00C55CAC" w:rsidRDefault="00000000">
                              <w:pPr>
                                <w:pStyle w:val="a7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</w:rPr>
                                <w:t>获奖情况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12" name="矩形 19"/>
                        <wps:cNvSpPr/>
                        <wps:spPr>
                          <a:xfrm>
                            <a:off x="5992" y="14581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7FC5E" id="组合 53" o:spid="_x0000_s1047" style="position:absolute;left:0;text-align:left;margin-left:-50.8pt;margin-top:547pt;width:529.1pt;height:28.35pt;z-index:251653632" coordorigin="5978,14200" coordsize="10446,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">
                <v:line id="直接连接符 41" o:spid="_x0000_s1048" style="position:absolute;visibility:visible;mso-wrap-style:square" from="6003,14616" to="16424,14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" strokecolor="gray" strokeweight="1.5pt">
                  <v:stroke joinstyle="miter"/>
                </v:line>
                <v:shape id="文本框 85" o:spid="_x0000_s1049" type="#_x0000_t202" style="position:absolute;left:5978;top:14200;width:150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59CEA4F5" w14:textId="77777777" w:rsidR="00C55CAC" w:rsidRDefault="00000000">
                        <w:pPr>
                          <w:pStyle w:val="a7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</w:rPr>
                          <w:t>获奖情况</w:t>
                        </w:r>
                      </w:p>
                    </w:txbxContent>
                  </v:textbox>
                </v:shape>
                <v:rect id="矩形 19" o:spid="_x0000_s1050" style="position:absolute;left:5992;top:14581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" fillcolor="#5270af" stroked="f" strokeweight="1pt"/>
              </v:group>
            </w:pict>
          </mc:Fallback>
        </mc:AlternateContent>
      </w:r>
      <w:r w:rsidR="00FE7869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CE23E96" wp14:editId="7A463239">
                <wp:simplePos x="0" y="0"/>
                <wp:positionH relativeFrom="column">
                  <wp:posOffset>-669290</wp:posOffset>
                </wp:positionH>
                <wp:positionV relativeFrom="paragraph">
                  <wp:posOffset>2085855</wp:posOffset>
                </wp:positionV>
                <wp:extent cx="6644005" cy="323850"/>
                <wp:effectExtent l="0" t="0" r="10795" b="1270"/>
                <wp:wrapNone/>
                <wp:docPr id="40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005" cy="323850"/>
                          <a:chOff x="7733" y="6361"/>
                          <a:chExt cx="10463" cy="510"/>
                        </a:xfrm>
                      </wpg:grpSpPr>
                      <wps:wsp>
                        <wps:cNvPr id="37" name="直接连接符 38"/>
                        <wps:cNvCnPr/>
                        <wps:spPr>
                          <a:xfrm>
                            <a:off x="7775" y="6844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8" name="文本框 76"/>
                        <wps:cNvSpPr txBox="1"/>
                        <wps:spPr>
                          <a:xfrm>
                            <a:off x="7733" y="6361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DE6C2B6" w14:textId="77777777" w:rsidR="00C55CAC" w:rsidRDefault="00000000">
                              <w:pPr>
                                <w:pStyle w:val="a7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</w:rPr>
                                <w:t>科研竞赛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9" name="矩形 10"/>
                        <wps:cNvSpPr/>
                        <wps:spPr>
                          <a:xfrm>
                            <a:off x="7764" y="6799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23E96" id="_x0000_s1051" style="position:absolute;left:0;text-align:left;margin-left:-52.7pt;margin-top:164.25pt;width:523.15pt;height:25.5pt;z-index:251658752" coordorigin="7733,6361" coordsize="10463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">
                <v:line id="直接连接符 38" o:spid="_x0000_s1052" style="position:absolute;visibility:visible;mso-wrap-style:square" from="7775,6844" to="18196,6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" strokecolor="gray" strokeweight="1.5pt">
                  <v:stroke joinstyle="miter"/>
                </v:line>
                <v:shape id="文本框 76" o:spid="_x0000_s1053" type="#_x0000_t202" style="position:absolute;left:7733;top:6361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1DE6C2B6" w14:textId="77777777" w:rsidR="00C55CAC" w:rsidRDefault="00000000">
                        <w:pPr>
                          <w:pStyle w:val="a7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</w:rPr>
                          <w:t>科研竞赛</w:t>
                        </w:r>
                      </w:p>
                    </w:txbxContent>
                  </v:textbox>
                </v:shape>
                <v:rect id="矩形 10" o:spid="_x0000_s1054" style="position:absolute;left:7764;top:6799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" fillcolor="#5270af" stroked="f" strokeweight="1pt"/>
              </v:group>
            </w:pict>
          </mc:Fallback>
        </mc:AlternateContent>
      </w:r>
      <w:r w:rsidR="00FE7869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12B4847" wp14:editId="27940FFC">
                <wp:simplePos x="0" y="0"/>
                <wp:positionH relativeFrom="column">
                  <wp:posOffset>-711679</wp:posOffset>
                </wp:positionH>
                <wp:positionV relativeFrom="paragraph">
                  <wp:posOffset>448573</wp:posOffset>
                </wp:positionV>
                <wp:extent cx="6764655" cy="1699403"/>
                <wp:effectExtent l="0" t="0" r="0" b="0"/>
                <wp:wrapNone/>
                <wp:docPr id="3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4655" cy="16994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5FA049" w14:textId="51674EBB" w:rsidR="00C55CAC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ind w:firstLineChars="50" w:firstLine="95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三峡大学</w:t>
                            </w:r>
                            <w:r w:rsidR="001E5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17778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|  </w:t>
                            </w:r>
                            <w:r w:rsidR="001E5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计算机与信息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学院</w:t>
                            </w:r>
                            <w:r w:rsidR="0017778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|  </w:t>
                            </w:r>
                            <w:r w:rsidR="001E5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计算机科学与技术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专业/本科</w:t>
                            </w:r>
                            <w:r w:rsidR="0017778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|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2023.09-至今</w:t>
                            </w:r>
                          </w:p>
                          <w:p w14:paraId="1794F5C0" w14:textId="1883F68D" w:rsidR="00C55CAC" w:rsidRDefault="0000000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学业成绩：GPA：</w:t>
                            </w:r>
                            <w:r w:rsidR="001E50E3" w:rsidRPr="001E50E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0000"/>
                                <w:sz w:val="19"/>
                                <w:szCs w:val="19"/>
                              </w:rPr>
                              <w:t>3.738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0000"/>
                                <w:sz w:val="19"/>
                                <w:szCs w:val="19"/>
                              </w:rPr>
                              <w:t>/4(前</w:t>
                            </w:r>
                            <w:r w:rsidR="001E5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0000"/>
                                <w:sz w:val="19"/>
                                <w:szCs w:val="1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0000"/>
                                <w:sz w:val="19"/>
                                <w:szCs w:val="19"/>
                              </w:rPr>
                              <w:t>%)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</w:t>
                            </w:r>
                            <w:r w:rsidR="00FE786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成绩排名：</w:t>
                            </w:r>
                            <w:r w:rsidR="001E5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0000"/>
                                <w:sz w:val="19"/>
                                <w:szCs w:val="19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0000"/>
                                <w:sz w:val="19"/>
                                <w:szCs w:val="19"/>
                              </w:rPr>
                              <w:t>/</w:t>
                            </w:r>
                            <w:r w:rsidR="001E5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0000"/>
                                <w:sz w:val="19"/>
                                <w:szCs w:val="19"/>
                              </w:rPr>
                              <w:t>244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      </w:t>
                            </w:r>
                            <w:r w:rsidR="00FE786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加权平均分：</w:t>
                            </w:r>
                            <w:r w:rsidR="001E50E3" w:rsidRPr="001E50E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0000"/>
                                <w:sz w:val="19"/>
                                <w:szCs w:val="19"/>
                              </w:rPr>
                              <w:t>94.327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0000"/>
                                <w:sz w:val="19"/>
                                <w:szCs w:val="19"/>
                              </w:rPr>
                              <w:t>分</w:t>
                            </w:r>
                          </w:p>
                          <w:p w14:paraId="48A48970" w14:textId="32AFB536" w:rsidR="00C55CAC" w:rsidRDefault="00000000" w:rsidP="005A6E71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核心课程：</w:t>
                            </w:r>
                            <w:r w:rsidR="005A6E71" w:rsidRPr="005A6E71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数据库原理与应用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(100)；</w:t>
                            </w:r>
                            <w:r w:rsidR="005A6E71" w:rsidRPr="005A6E71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程序设计基础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(100)；</w:t>
                            </w:r>
                            <w:r w:rsidR="005A6E71" w:rsidRPr="005A6E71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数据结构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(99)；</w:t>
                            </w:r>
                            <w:r w:rsidR="005A6E71" w:rsidRPr="005A6E71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计算机组成与结构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(</w:t>
                            </w:r>
                            <w:r w:rsidR="005A6E7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99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)；</w:t>
                            </w:r>
                            <w:r w:rsidR="005A6E71" w:rsidRPr="005A6E71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嵌入式技术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(99)</w:t>
                            </w:r>
                          </w:p>
                          <w:p w14:paraId="5F28D985" w14:textId="77777777" w:rsidR="00FE7869" w:rsidRDefault="005A6E71" w:rsidP="00FE7869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C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外语水平：</w:t>
                            </w:r>
                            <w:r w:rsidRPr="005A6E7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CJT4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              </w:t>
                            </w:r>
                            <w:r w:rsidR="00FE786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</w:t>
                            </w:r>
                            <w:r w:rsidRPr="005A6E7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微专业：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人工智能技术与应用</w:t>
                            </w:r>
                            <w:r w:rsidR="00FE7869">
                              <w:rPr>
                                <w:rFonts w:ascii="微软雅黑" w:eastAsia="微软雅黑" w:hAnsi="微软雅黑" w:cs="微软雅黑" w:hint="eastAsia"/>
                                <w:color w:val="C00000"/>
                                <w:sz w:val="19"/>
                                <w:szCs w:val="19"/>
                              </w:rPr>
                              <w:t xml:space="preserve">       </w:t>
                            </w:r>
                          </w:p>
                          <w:p w14:paraId="12514E38" w14:textId="73961176" w:rsidR="00C55CAC" w:rsidRPr="00FE7869" w:rsidRDefault="00000000" w:rsidP="00FE7869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C00000"/>
                                <w:sz w:val="19"/>
                                <w:szCs w:val="19"/>
                              </w:rPr>
                            </w:pPr>
                            <w:r w:rsidRPr="00FE786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技能证书：</w:t>
                            </w:r>
                            <w:r w:rsidRPr="00FE786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计算机三级网络技术</w:t>
                            </w:r>
                          </w:p>
                          <w:p w14:paraId="543287E5" w14:textId="1D1E9C2C" w:rsidR="00C55CAC" w:rsidRDefault="00000000" w:rsidP="00FE7869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</w:pPr>
                            <w:r w:rsidRPr="00FE786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专业技能：</w:t>
                            </w:r>
                            <w:r w:rsidR="00FE7869" w:rsidRPr="00FE7869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熟悉 ROS2、Python/C/C++、STM32/ESP32 开发，具备 Jetson 边缘端部署、YOLO 目标检测、OpenCV/TensorRT 推理优化、SLAM 建图导航、大模型机器人节点集成及系统联调经验。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B4847" id="_x0000_s1055" type="#_x0000_t202" style="position:absolute;left:0;text-align:left;margin-left:-56.05pt;margin-top:35.3pt;width:532.65pt;height:133.8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" filled="f" stroked="f">
                <v:textbox>
                  <w:txbxContent>
                    <w:p w14:paraId="485FA049" w14:textId="51674EBB" w:rsidR="00C55CAC" w:rsidRDefault="00000000">
                      <w:pPr>
                        <w:pStyle w:val="a7"/>
                        <w:spacing w:before="0" w:beforeAutospacing="0" w:after="0" w:afterAutospacing="0" w:line="360" w:lineRule="exact"/>
                        <w:ind w:firstLineChars="50" w:firstLine="95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三峡大学</w:t>
                      </w:r>
                      <w:r w:rsidR="001E5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17778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|  </w:t>
                      </w:r>
                      <w:r w:rsidR="001E5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计算机与信息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学院</w:t>
                      </w:r>
                      <w:r w:rsidR="0017778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|  </w:t>
                      </w:r>
                      <w:r w:rsidR="001E5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计算机科学与技术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专业/本科</w:t>
                      </w:r>
                      <w:r w:rsidR="0017778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|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2023.09-至今</w:t>
                      </w:r>
                    </w:p>
                    <w:p w14:paraId="1794F5C0" w14:textId="1883F68D" w:rsidR="00C55CAC" w:rsidRDefault="00000000">
                      <w:pPr>
                        <w:pStyle w:val="a7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000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学业成绩：GPA：</w:t>
                      </w:r>
                      <w:r w:rsidR="001E50E3" w:rsidRPr="001E50E3">
                        <w:rPr>
                          <w:rFonts w:ascii="微软雅黑" w:eastAsia="微软雅黑" w:hAnsi="微软雅黑" w:cs="微软雅黑"/>
                          <w:b/>
                          <w:bCs/>
                          <w:color w:val="FF0000"/>
                          <w:sz w:val="19"/>
                          <w:szCs w:val="19"/>
                        </w:rPr>
                        <w:t>3.738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0000"/>
                          <w:sz w:val="19"/>
                          <w:szCs w:val="19"/>
                        </w:rPr>
                        <w:t>/4(前</w:t>
                      </w:r>
                      <w:r w:rsidR="001E5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0000"/>
                          <w:sz w:val="19"/>
                          <w:szCs w:val="19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0000"/>
                          <w:sz w:val="19"/>
                          <w:szCs w:val="19"/>
                        </w:rPr>
                        <w:t>%)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   </w:t>
                      </w:r>
                      <w:r w:rsidR="00FE786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成绩排名：</w:t>
                      </w:r>
                      <w:r w:rsidR="001E5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0000"/>
                          <w:sz w:val="19"/>
                          <w:szCs w:val="19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0000"/>
                          <w:sz w:val="19"/>
                          <w:szCs w:val="19"/>
                        </w:rPr>
                        <w:t>/</w:t>
                      </w:r>
                      <w:r w:rsidR="001E5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0000"/>
                          <w:sz w:val="19"/>
                          <w:szCs w:val="19"/>
                        </w:rPr>
                        <w:t>244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           </w:t>
                      </w:r>
                      <w:r w:rsidR="00FE786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加权平均分：</w:t>
                      </w:r>
                      <w:r w:rsidR="001E50E3" w:rsidRPr="001E50E3">
                        <w:rPr>
                          <w:rFonts w:ascii="微软雅黑" w:eastAsia="微软雅黑" w:hAnsi="微软雅黑" w:cs="微软雅黑"/>
                          <w:b/>
                          <w:bCs/>
                          <w:color w:val="FF0000"/>
                          <w:sz w:val="19"/>
                          <w:szCs w:val="19"/>
                        </w:rPr>
                        <w:t>94.327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0000"/>
                          <w:sz w:val="19"/>
                          <w:szCs w:val="19"/>
                        </w:rPr>
                        <w:t>分</w:t>
                      </w:r>
                    </w:p>
                    <w:p w14:paraId="48A48970" w14:textId="32AFB536" w:rsidR="00C55CAC" w:rsidRDefault="00000000" w:rsidP="005A6E71">
                      <w:pPr>
                        <w:pStyle w:val="a7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核心课程：</w:t>
                      </w:r>
                      <w:r w:rsidR="005A6E71" w:rsidRPr="005A6E71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数据库原理与应用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(100)；</w:t>
                      </w:r>
                      <w:r w:rsidR="005A6E71" w:rsidRPr="005A6E71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程序设计基础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(100)；</w:t>
                      </w:r>
                      <w:r w:rsidR="005A6E71" w:rsidRPr="005A6E71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数据结构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(99)；</w:t>
                      </w:r>
                      <w:r w:rsidR="005A6E71" w:rsidRPr="005A6E71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计算机组成与结构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(</w:t>
                      </w:r>
                      <w:r w:rsidR="005A6E7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99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)；</w:t>
                      </w:r>
                      <w:r w:rsidR="005A6E71" w:rsidRPr="005A6E71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嵌入式技术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(99)</w:t>
                      </w:r>
                    </w:p>
                    <w:p w14:paraId="5F28D985" w14:textId="77777777" w:rsidR="00FE7869" w:rsidRDefault="005A6E71" w:rsidP="00FE7869">
                      <w:pPr>
                        <w:pStyle w:val="a7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C0000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外语水平：</w:t>
                      </w:r>
                      <w:r w:rsidRPr="005A6E71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CJT4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                     </w:t>
                      </w:r>
                      <w:r w:rsidR="00FE786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 </w:t>
                      </w:r>
                      <w:r w:rsidRPr="005A6E7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微专业：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人工智能技术与应用</w:t>
                      </w:r>
                      <w:r w:rsidR="00FE7869">
                        <w:rPr>
                          <w:rFonts w:ascii="微软雅黑" w:eastAsia="微软雅黑" w:hAnsi="微软雅黑" w:cs="微软雅黑" w:hint="eastAsia"/>
                          <w:color w:val="C00000"/>
                          <w:sz w:val="19"/>
                          <w:szCs w:val="19"/>
                        </w:rPr>
                        <w:t xml:space="preserve">       </w:t>
                      </w:r>
                    </w:p>
                    <w:p w14:paraId="12514E38" w14:textId="73961176" w:rsidR="00C55CAC" w:rsidRPr="00FE7869" w:rsidRDefault="00000000" w:rsidP="00FE7869">
                      <w:pPr>
                        <w:pStyle w:val="a7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C00000"/>
                          <w:sz w:val="19"/>
                          <w:szCs w:val="19"/>
                        </w:rPr>
                      </w:pPr>
                      <w:r w:rsidRPr="00FE786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技能证书：</w:t>
                      </w:r>
                      <w:r w:rsidRPr="00FE786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计算机三级网络技术</w:t>
                      </w:r>
                    </w:p>
                    <w:p w14:paraId="543287E5" w14:textId="1D1E9C2C" w:rsidR="00C55CAC" w:rsidRDefault="00000000" w:rsidP="00FE7869">
                      <w:pPr>
                        <w:pStyle w:val="a7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</w:pPr>
                      <w:r w:rsidRPr="00FE786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专业技能：</w:t>
                      </w:r>
                      <w:r w:rsidR="00FE7869" w:rsidRPr="00FE7869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熟悉 ROS2、Python/C/C++、STM32/ESP32 开发，具备 Jetson 边缘端部署、YOLO 目标检测、OpenCV/TensorRT 推理优化、SLAM 建图导航、大模型机器人节点集成及系统联调经验。</w:t>
                      </w:r>
                    </w:p>
                  </w:txbxContent>
                </v:textbox>
              </v:shape>
            </w:pict>
          </mc:Fallback>
        </mc:AlternateContent>
      </w:r>
      <w:r w:rsidR="00FE7869"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11C9276A" wp14:editId="679A5AA3">
                <wp:simplePos x="0" y="0"/>
                <wp:positionH relativeFrom="column">
                  <wp:posOffset>-679450</wp:posOffset>
                </wp:positionH>
                <wp:positionV relativeFrom="paragraph">
                  <wp:posOffset>168275</wp:posOffset>
                </wp:positionV>
                <wp:extent cx="6644005" cy="326390"/>
                <wp:effectExtent l="0" t="0" r="10795" b="635"/>
                <wp:wrapNone/>
                <wp:docPr id="60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005" cy="326390"/>
                          <a:chOff x="7733" y="4374"/>
                          <a:chExt cx="10463" cy="514"/>
                        </a:xfrm>
                      </wpg:grpSpPr>
                      <wps:wsp>
                        <wps:cNvPr id="27" name="直接连接符 37"/>
                        <wps:cNvCnPr/>
                        <wps:spPr>
                          <a:xfrm>
                            <a:off x="7775" y="4851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文本框 73"/>
                        <wps:cNvSpPr txBox="1"/>
                        <wps:spPr>
                          <a:xfrm>
                            <a:off x="7733" y="4374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D94398D" w14:textId="77777777" w:rsidR="00C55CAC" w:rsidRDefault="00000000">
                              <w:pPr>
                                <w:pStyle w:val="a7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0" name="矩形 7"/>
                        <wps:cNvSpPr/>
                        <wps:spPr>
                          <a:xfrm>
                            <a:off x="7764" y="481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9276A" id="组合 41" o:spid="_x0000_s1056" style="position:absolute;left:0;text-align:left;margin-left:-53.5pt;margin-top:13.25pt;width:523.15pt;height:25.7pt;z-index:251651584" coordorigin="7733,4374" coordsize="10463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">
                <v:line id="直接连接符 37" o:spid="_x0000_s1057" style="position:absolute;visibility:visible;mso-wrap-style:square" from="7775,4851" to="18196,4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" strokecolor="gray" strokeweight="1.5pt">
                  <v:stroke joinstyle="miter"/>
                </v:line>
                <v:shape id="文本框 73" o:spid="_x0000_s1058" type="#_x0000_t202" style="position:absolute;left:7733;top:4374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7D94398D" w14:textId="77777777" w:rsidR="00C55CAC" w:rsidRDefault="00000000">
                        <w:pPr>
                          <w:pStyle w:val="a7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</w:rPr>
                          <w:t>教育背景</w:t>
                        </w:r>
                      </w:p>
                    </w:txbxContent>
                  </v:textbox>
                </v:shape>
                <v:rect id="矩形 7" o:spid="_x0000_s1059" style="position:absolute;left:7764;top:4816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" fillcolor="#5270af" stroked="f" strokeweight="1pt"/>
              </v:group>
            </w:pict>
          </mc:Fallback>
        </mc:AlternateContent>
      </w:r>
      <w:r w:rsidR="00FE78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31184DE" wp14:editId="7201BA14">
                <wp:simplePos x="0" y="0"/>
                <wp:positionH relativeFrom="column">
                  <wp:posOffset>3235325</wp:posOffset>
                </wp:positionH>
                <wp:positionV relativeFrom="paragraph">
                  <wp:posOffset>36195</wp:posOffset>
                </wp:positionV>
                <wp:extent cx="139065" cy="109855"/>
                <wp:effectExtent l="0" t="0" r="635" b="1714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09855"/>
                        </a:xfrm>
                        <a:prstGeom prst="wedgeEllipseCallout">
                          <a:avLst>
                            <a:gd name="adj1" fmla="val -25046"/>
                            <a:gd name="adj2" fmla="val 65699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144997A8" w14:textId="77777777" w:rsidR="00C55CAC" w:rsidRDefault="00C55CAC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431184DE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KSO_Shape" o:spid="_x0000_s1060" type="#_x0000_t63" style="position:absolute;left:0;text-align:left;margin-left:254.75pt;margin-top:2.85pt;width:10.95pt;height:8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" adj="5390,24991" fillcolor="gray [1629]" stroked="f" strokeweight="1pt">
                <v:textbox>
                  <w:txbxContent>
                    <w:p w14:paraId="144997A8" w14:textId="77777777" w:rsidR="00C55CAC" w:rsidRDefault="00C55CA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E78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C8B5ED4" wp14:editId="0E5D6303">
                <wp:simplePos x="0" y="0"/>
                <wp:positionH relativeFrom="column">
                  <wp:posOffset>3268345</wp:posOffset>
                </wp:positionH>
                <wp:positionV relativeFrom="paragraph">
                  <wp:posOffset>-221615</wp:posOffset>
                </wp:positionV>
                <wp:extent cx="74930" cy="127635"/>
                <wp:effectExtent l="15240" t="0" r="24130" b="12065"/>
                <wp:wrapNone/>
                <wp:docPr id="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96EB94B" id="KSO_Shape" o:spid="_x0000_s1026" style="position:absolute;margin-left:257.35pt;margin-top:-17.45pt;width:5.9pt;height:10.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gray [1629]" stroked="f" strokeweight="1pt">
                <v:path arrowok="t" textboxrect="0,0,559792,955625"/>
              </v:shape>
            </w:pict>
          </mc:Fallback>
        </mc:AlternateContent>
      </w:r>
      <w:r w:rsidR="00FE7869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04F84D4B" wp14:editId="0F7F016A">
                <wp:simplePos x="0" y="0"/>
                <wp:positionH relativeFrom="column">
                  <wp:posOffset>-708660</wp:posOffset>
                </wp:positionH>
                <wp:positionV relativeFrom="paragraph">
                  <wp:posOffset>-854710</wp:posOffset>
                </wp:positionV>
                <wp:extent cx="5407025" cy="554990"/>
                <wp:effectExtent l="0" t="0" r="3175" b="635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7025" cy="554990"/>
                          <a:chOff x="7946" y="1626"/>
                          <a:chExt cx="8515" cy="860"/>
                        </a:xfrm>
                      </wpg:grpSpPr>
                      <wpg:grpSp>
                        <wpg:cNvPr id="54" name="组合 48"/>
                        <wpg:cNvGrpSpPr/>
                        <wpg:grpSpPr>
                          <a:xfrm>
                            <a:off x="7946" y="1626"/>
                            <a:ext cx="8515" cy="846"/>
                            <a:chOff x="7946" y="1626"/>
                            <a:chExt cx="8515" cy="846"/>
                          </a:xfrm>
                        </wpg:grpSpPr>
                        <wps:wsp>
                          <wps:cNvPr id="55" name="文本框 90"/>
                          <wps:cNvSpPr txBox="1"/>
                          <wps:spPr>
                            <a:xfrm>
                              <a:off x="7946" y="1626"/>
                              <a:ext cx="4988" cy="8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D4F58D8" w14:textId="7AF0597A" w:rsidR="00C55CAC" w:rsidRDefault="00000000">
                                <w:pPr>
                                  <w:pStyle w:val="a7"/>
                                  <w:spacing w:before="0" w:beforeAutospacing="0" w:after="0" w:afterAutospacing="0" w:line="700" w:lineRule="exact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5270AF"/>
                                  </w:rPr>
                                </w:pPr>
                                <w:r>
                                  <w:rPr>
                                    <w:rFonts w:ascii="Calibri" w:cs="Times New Roman" w:hint="eastAsia"/>
                                    <w:b/>
                                    <w:bCs/>
                                    <w:color w:val="203864"/>
                                    <w:kern w:val="24"/>
                                    <w:sz w:val="36"/>
                                    <w:szCs w:val="36"/>
                                  </w:rPr>
                                  <w:t>姓名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5270AF"/>
                                  </w:rPr>
                                  <w:t xml:space="preserve"> </w:t>
                                </w:r>
                                <w:r w:rsidR="00087D86">
                                  <w:rPr>
                                    <w:rFonts w:ascii="Calibri" w:cs="Times New Roman" w:hint="eastAsia"/>
                                    <w:kern w:val="24"/>
                                    <w:sz w:val="36"/>
                                    <w:szCs w:val="36"/>
                                  </w:rPr>
                                  <w:t>廖荆武</w:t>
                                </w:r>
                              </w:p>
                            </w:txbxContent>
                          </wps:txbx>
                          <wps:bodyPr vert="horz" wrap="square" anchor="t">
                            <a:spAutoFit/>
                          </wps:bodyPr>
                        </wps:wsp>
                        <wps:wsp>
                          <wps:cNvPr id="56" name="直接连接符 23"/>
                          <wps:cNvCnPr/>
                          <wps:spPr>
                            <a:xfrm>
                              <a:off x="8065" y="2444"/>
                              <a:ext cx="8396" cy="28"/>
                            </a:xfrm>
                            <a:prstGeom prst="line">
                              <a:avLst/>
                            </a:prstGeom>
                            <a:ln w="19050" cap="flat" cmpd="sng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57" name="矩形 34"/>
                        <wps:cNvSpPr/>
                        <wps:spPr>
                          <a:xfrm>
                            <a:off x="8065" y="241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84D4B" id="_x0000_s1061" style="position:absolute;left:0;text-align:left;margin-left:-55.8pt;margin-top:-67.3pt;width:425.75pt;height:43.7pt;z-index:251655680" coordorigin="7946,1626" coordsize="8515,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">
                <v:group id="组合 48" o:spid="_x0000_s1062" style="position:absolute;left:7946;top:1626;width:8515;height:846" coordorigin="7946,1626" coordsize="8515,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文本框 90" o:spid="_x0000_s1063" type="#_x0000_t202" style="position:absolute;left:7946;top:1626;width:4988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<v:textbox style="mso-fit-shape-to-text:t">
                      <w:txbxContent>
                        <w:p w14:paraId="6D4F58D8" w14:textId="7AF0597A" w:rsidR="00C55CAC" w:rsidRDefault="00000000">
                          <w:pPr>
                            <w:pStyle w:val="a7"/>
                            <w:spacing w:before="0" w:beforeAutospacing="0" w:after="0" w:afterAutospacing="0" w:line="700" w:lineRule="exact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5270AF"/>
                            </w:rPr>
                          </w:pPr>
                          <w:r>
                            <w:rPr>
                              <w:rFonts w:ascii="Calibri" w:cs="Times New Roman" w:hint="eastAsia"/>
                              <w:b/>
                              <w:bCs/>
                              <w:color w:val="203864"/>
                              <w:kern w:val="24"/>
                              <w:sz w:val="36"/>
                              <w:szCs w:val="36"/>
                            </w:rPr>
                            <w:t>姓名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5270AF"/>
                            </w:rPr>
                            <w:t xml:space="preserve"> </w:t>
                          </w:r>
                          <w:r w:rsidR="00087D86">
                            <w:rPr>
                              <w:rFonts w:ascii="Calibri" w:cs="Times New Roman" w:hint="eastAsia"/>
                              <w:kern w:val="24"/>
                              <w:sz w:val="36"/>
                              <w:szCs w:val="36"/>
                            </w:rPr>
                            <w:t>廖荆武</w:t>
                          </w:r>
                        </w:p>
                      </w:txbxContent>
                    </v:textbox>
                  </v:shape>
                  <v:line id="直接连接符 23" o:spid="_x0000_s1064" style="position:absolute;visibility:visible;mso-wrap-style:square" from="8065,2444" to="16461,2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" strokecolor="gray [1629]" strokeweight="1.5pt">
                    <v:stroke joinstyle="miter"/>
                  </v:line>
                </v:group>
                <v:rect id="矩形 34" o:spid="_x0000_s1065" style="position:absolute;left:8065;top:2414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" fillcolor="#5270af" stroked="f" strokeweight="1pt"/>
              </v:group>
            </w:pict>
          </mc:Fallback>
        </mc:AlternateContent>
      </w:r>
      <w:r w:rsidR="00FE7869"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0330C8DD" wp14:editId="5E5B93E9">
                <wp:simplePos x="0" y="0"/>
                <wp:positionH relativeFrom="column">
                  <wp:posOffset>-1155065</wp:posOffset>
                </wp:positionH>
                <wp:positionV relativeFrom="paragraph">
                  <wp:posOffset>-921385</wp:posOffset>
                </wp:positionV>
                <wp:extent cx="7591425" cy="10720070"/>
                <wp:effectExtent l="0" t="0" r="9525" b="508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565" y="29845"/>
                          <a:ext cx="7591425" cy="10720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DC03E" w14:textId="77777777" w:rsidR="00C55CAC" w:rsidRDefault="00C55CAC">
                            <w:pPr>
                              <w:jc w:val="center"/>
                            </w:pPr>
                          </w:p>
                          <w:p w14:paraId="6334E808" w14:textId="77777777" w:rsidR="00C55CAC" w:rsidRDefault="00000000">
                            <w:pPr>
                              <w:jc w:val="center"/>
                            </w:pP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0C8DD" id="矩形 47" o:spid="_x0000_s1066" style="position:absolute;left:0;text-align:left;margin-left:-90.95pt;margin-top:-72.55pt;width:597.75pt;height:844.1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" fillcolor="white [3212]" stroked="f" strokeweight="2pt">
                <v:textbox>
                  <w:txbxContent>
                    <w:p w14:paraId="512DC03E" w14:textId="77777777" w:rsidR="00C55CAC" w:rsidRDefault="00C55CAC">
                      <w:pPr>
                        <w:jc w:val="center"/>
                      </w:pPr>
                    </w:p>
                    <w:p w14:paraId="6334E808" w14:textId="77777777" w:rsidR="00C55CAC" w:rsidRDefault="00000000">
                      <w:pPr>
                        <w:jc w:val="center"/>
                      </w:pP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FE7869">
        <w:rPr>
          <w:rFonts w:hint="eastAsia"/>
        </w:rPr>
        <w:t xml:space="preserve"> </w:t>
      </w:r>
      <w:r w:rsidR="009A56BD">
        <w:rPr>
          <w:rFonts w:hint="eastAsia"/>
        </w:rPr>
        <w:t xml:space="preserve"> </w:t>
      </w:r>
      <w:r w:rsidR="00A74FB1">
        <w:rPr>
          <w:rFonts w:hint="eastAsia"/>
        </w:rPr>
        <w:t xml:space="preserve"> </w:t>
      </w:r>
    </w:p>
    <w:sectPr w:rsidR="00C55CA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95799" w14:textId="77777777" w:rsidR="00316447" w:rsidRDefault="00316447" w:rsidP="00737917">
      <w:r>
        <w:separator/>
      </w:r>
    </w:p>
  </w:endnote>
  <w:endnote w:type="continuationSeparator" w:id="0">
    <w:p w14:paraId="549D42ED" w14:textId="77777777" w:rsidR="00316447" w:rsidRDefault="00316447" w:rsidP="00737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5615B" w14:textId="77777777" w:rsidR="00316447" w:rsidRDefault="00316447" w:rsidP="00737917">
      <w:r>
        <w:separator/>
      </w:r>
    </w:p>
  </w:footnote>
  <w:footnote w:type="continuationSeparator" w:id="0">
    <w:p w14:paraId="358BCBF0" w14:textId="77777777" w:rsidR="00316447" w:rsidRDefault="00316447" w:rsidP="007379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1E3F1"/>
    <w:multiLevelType w:val="singleLevel"/>
    <w:tmpl w:val="4071E3F1"/>
    <w:lvl w:ilvl="0">
      <w:start w:val="1"/>
      <w:numFmt w:val="bullet"/>
      <w:suff w:val="nothing"/>
      <w:lvlText w:val=""/>
      <w:lvlJc w:val="left"/>
      <w:pPr>
        <w:ind w:left="0" w:firstLine="0"/>
      </w:pPr>
      <w:rPr>
        <w:rFonts w:ascii="Wingdings" w:hAnsi="Wingdings" w:hint="default"/>
      </w:rPr>
    </w:lvl>
  </w:abstractNum>
  <w:abstractNum w:abstractNumId="1" w15:restartNumberingAfterBreak="0">
    <w:nsid w:val="7F6C383D"/>
    <w:multiLevelType w:val="singleLevel"/>
    <w:tmpl w:val="7F6C383D"/>
    <w:lvl w:ilvl="0">
      <w:start w:val="1"/>
      <w:numFmt w:val="bullet"/>
      <w:lvlText w:val=""/>
      <w:lvlJc w:val="left"/>
      <w:pPr>
        <w:tabs>
          <w:tab w:val="left" w:pos="195"/>
        </w:tabs>
        <w:ind w:left="195" w:hanging="195"/>
      </w:pPr>
      <w:rPr>
        <w:rFonts w:ascii="Wingdings" w:hAnsi="Wingdings" w:hint="default"/>
        <w:color w:val="404040" w:themeColor="text1" w:themeTint="BF"/>
      </w:rPr>
    </w:lvl>
  </w:abstractNum>
  <w:num w:numId="1" w16cid:durableId="928735535">
    <w:abstractNumId w:val="0"/>
  </w:num>
  <w:num w:numId="2" w16cid:durableId="1305161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RkOTZlNWFmOGI3ZTAwMzU5NjEyZWE2YWYwZjEyNzMifQ=="/>
  </w:docVars>
  <w:rsids>
    <w:rsidRoot w:val="2C9A3632"/>
    <w:rsid w:val="000173B9"/>
    <w:rsid w:val="00020457"/>
    <w:rsid w:val="00027E34"/>
    <w:rsid w:val="00042E5F"/>
    <w:rsid w:val="00045018"/>
    <w:rsid w:val="00045B74"/>
    <w:rsid w:val="00051681"/>
    <w:rsid w:val="0006343C"/>
    <w:rsid w:val="00076DFD"/>
    <w:rsid w:val="00087D86"/>
    <w:rsid w:val="00090516"/>
    <w:rsid w:val="00096261"/>
    <w:rsid w:val="000B1842"/>
    <w:rsid w:val="000B44D3"/>
    <w:rsid w:val="000C2CF8"/>
    <w:rsid w:val="000E6B61"/>
    <w:rsid w:val="0010020B"/>
    <w:rsid w:val="00126672"/>
    <w:rsid w:val="00134345"/>
    <w:rsid w:val="00144A8C"/>
    <w:rsid w:val="00177789"/>
    <w:rsid w:val="00177C93"/>
    <w:rsid w:val="00187B9F"/>
    <w:rsid w:val="001A78AE"/>
    <w:rsid w:val="001B3194"/>
    <w:rsid w:val="001E50E3"/>
    <w:rsid w:val="001E6663"/>
    <w:rsid w:val="00215D3D"/>
    <w:rsid w:val="00225974"/>
    <w:rsid w:val="00235035"/>
    <w:rsid w:val="00253B02"/>
    <w:rsid w:val="002628B7"/>
    <w:rsid w:val="00316447"/>
    <w:rsid w:val="003224FE"/>
    <w:rsid w:val="00337586"/>
    <w:rsid w:val="00370169"/>
    <w:rsid w:val="00380BD4"/>
    <w:rsid w:val="00385777"/>
    <w:rsid w:val="003A46A0"/>
    <w:rsid w:val="003A4DB8"/>
    <w:rsid w:val="003B6302"/>
    <w:rsid w:val="003C2E4B"/>
    <w:rsid w:val="00413FE3"/>
    <w:rsid w:val="0043087D"/>
    <w:rsid w:val="004465F9"/>
    <w:rsid w:val="004626F2"/>
    <w:rsid w:val="00473F76"/>
    <w:rsid w:val="00480CB6"/>
    <w:rsid w:val="004B0D73"/>
    <w:rsid w:val="004B116F"/>
    <w:rsid w:val="004C1303"/>
    <w:rsid w:val="004D7671"/>
    <w:rsid w:val="004E0113"/>
    <w:rsid w:val="004E7EFD"/>
    <w:rsid w:val="00504192"/>
    <w:rsid w:val="00513653"/>
    <w:rsid w:val="00513CE3"/>
    <w:rsid w:val="00533CA0"/>
    <w:rsid w:val="00562EDD"/>
    <w:rsid w:val="00563274"/>
    <w:rsid w:val="00591855"/>
    <w:rsid w:val="0059233B"/>
    <w:rsid w:val="005A6E71"/>
    <w:rsid w:val="005D71E0"/>
    <w:rsid w:val="005F481F"/>
    <w:rsid w:val="005F561D"/>
    <w:rsid w:val="005F664A"/>
    <w:rsid w:val="00612345"/>
    <w:rsid w:val="00664CDD"/>
    <w:rsid w:val="0067663D"/>
    <w:rsid w:val="00683492"/>
    <w:rsid w:val="00690C34"/>
    <w:rsid w:val="006E6E90"/>
    <w:rsid w:val="006E7F78"/>
    <w:rsid w:val="006F500E"/>
    <w:rsid w:val="007221B8"/>
    <w:rsid w:val="007261E5"/>
    <w:rsid w:val="0073787E"/>
    <w:rsid w:val="00737917"/>
    <w:rsid w:val="00744D3D"/>
    <w:rsid w:val="00750915"/>
    <w:rsid w:val="00757B99"/>
    <w:rsid w:val="00760C7F"/>
    <w:rsid w:val="00776AD8"/>
    <w:rsid w:val="00782626"/>
    <w:rsid w:val="007B7A1E"/>
    <w:rsid w:val="007C08D0"/>
    <w:rsid w:val="007C4D93"/>
    <w:rsid w:val="007D57A0"/>
    <w:rsid w:val="007E1F3E"/>
    <w:rsid w:val="007E5ED3"/>
    <w:rsid w:val="007F015E"/>
    <w:rsid w:val="007F108C"/>
    <w:rsid w:val="007F7958"/>
    <w:rsid w:val="00821CB7"/>
    <w:rsid w:val="0082536A"/>
    <w:rsid w:val="0084424F"/>
    <w:rsid w:val="00855C75"/>
    <w:rsid w:val="00871479"/>
    <w:rsid w:val="0087218E"/>
    <w:rsid w:val="00873338"/>
    <w:rsid w:val="0087472A"/>
    <w:rsid w:val="008E1C1D"/>
    <w:rsid w:val="008F256A"/>
    <w:rsid w:val="009031FB"/>
    <w:rsid w:val="00924AFB"/>
    <w:rsid w:val="00951FEE"/>
    <w:rsid w:val="009526D6"/>
    <w:rsid w:val="00970BB3"/>
    <w:rsid w:val="009A343E"/>
    <w:rsid w:val="009A56BD"/>
    <w:rsid w:val="009E12F8"/>
    <w:rsid w:val="009F3EC8"/>
    <w:rsid w:val="00A3750A"/>
    <w:rsid w:val="00A37855"/>
    <w:rsid w:val="00A42315"/>
    <w:rsid w:val="00A74FB1"/>
    <w:rsid w:val="00A9286D"/>
    <w:rsid w:val="00AA03DB"/>
    <w:rsid w:val="00AA07F2"/>
    <w:rsid w:val="00AA41DF"/>
    <w:rsid w:val="00AB16D7"/>
    <w:rsid w:val="00AB6950"/>
    <w:rsid w:val="00B100A6"/>
    <w:rsid w:val="00B218F8"/>
    <w:rsid w:val="00B27C46"/>
    <w:rsid w:val="00B31777"/>
    <w:rsid w:val="00B41023"/>
    <w:rsid w:val="00B7269C"/>
    <w:rsid w:val="00B72A2E"/>
    <w:rsid w:val="00B952D8"/>
    <w:rsid w:val="00BC4362"/>
    <w:rsid w:val="00BD08E3"/>
    <w:rsid w:val="00BD31DB"/>
    <w:rsid w:val="00BE4726"/>
    <w:rsid w:val="00BF5BD8"/>
    <w:rsid w:val="00BF72CF"/>
    <w:rsid w:val="00C06812"/>
    <w:rsid w:val="00C2023B"/>
    <w:rsid w:val="00C2547B"/>
    <w:rsid w:val="00C2746C"/>
    <w:rsid w:val="00C35A39"/>
    <w:rsid w:val="00C43604"/>
    <w:rsid w:val="00C55CAC"/>
    <w:rsid w:val="00C623B2"/>
    <w:rsid w:val="00C70139"/>
    <w:rsid w:val="00C84172"/>
    <w:rsid w:val="00C868DD"/>
    <w:rsid w:val="00CB3C62"/>
    <w:rsid w:val="00CB6EE9"/>
    <w:rsid w:val="00CC2FAF"/>
    <w:rsid w:val="00CC4BD2"/>
    <w:rsid w:val="00D01278"/>
    <w:rsid w:val="00D04A05"/>
    <w:rsid w:val="00D331B6"/>
    <w:rsid w:val="00D41D3B"/>
    <w:rsid w:val="00D53B68"/>
    <w:rsid w:val="00D5587D"/>
    <w:rsid w:val="00D65A23"/>
    <w:rsid w:val="00D77EE4"/>
    <w:rsid w:val="00DB0CF9"/>
    <w:rsid w:val="00DB2B72"/>
    <w:rsid w:val="00DC66F9"/>
    <w:rsid w:val="00E02437"/>
    <w:rsid w:val="00E07A79"/>
    <w:rsid w:val="00E162C1"/>
    <w:rsid w:val="00E27164"/>
    <w:rsid w:val="00E370C0"/>
    <w:rsid w:val="00E45E8D"/>
    <w:rsid w:val="00E643AD"/>
    <w:rsid w:val="00E653AD"/>
    <w:rsid w:val="00EA4EDC"/>
    <w:rsid w:val="00EA6FC0"/>
    <w:rsid w:val="00ED3BD8"/>
    <w:rsid w:val="00ED6E6B"/>
    <w:rsid w:val="00EE3606"/>
    <w:rsid w:val="00EE3738"/>
    <w:rsid w:val="00EE6B90"/>
    <w:rsid w:val="00EF0577"/>
    <w:rsid w:val="00F27FAD"/>
    <w:rsid w:val="00F375D0"/>
    <w:rsid w:val="00F74521"/>
    <w:rsid w:val="00FA495E"/>
    <w:rsid w:val="00FA7E10"/>
    <w:rsid w:val="00FD5F16"/>
    <w:rsid w:val="00FE7869"/>
    <w:rsid w:val="0147778C"/>
    <w:rsid w:val="01686E75"/>
    <w:rsid w:val="018067FB"/>
    <w:rsid w:val="01875DDB"/>
    <w:rsid w:val="01934780"/>
    <w:rsid w:val="01973B44"/>
    <w:rsid w:val="01E90844"/>
    <w:rsid w:val="01F01BD2"/>
    <w:rsid w:val="01FE5971"/>
    <w:rsid w:val="020C4532"/>
    <w:rsid w:val="020E02AA"/>
    <w:rsid w:val="022071A1"/>
    <w:rsid w:val="024E68F9"/>
    <w:rsid w:val="025D08EA"/>
    <w:rsid w:val="026E6F9B"/>
    <w:rsid w:val="027345B1"/>
    <w:rsid w:val="02753E85"/>
    <w:rsid w:val="02897931"/>
    <w:rsid w:val="02A47F1D"/>
    <w:rsid w:val="02B04EBD"/>
    <w:rsid w:val="02CA28F2"/>
    <w:rsid w:val="032633D2"/>
    <w:rsid w:val="034A70C0"/>
    <w:rsid w:val="03767EB5"/>
    <w:rsid w:val="03771E7F"/>
    <w:rsid w:val="03791151"/>
    <w:rsid w:val="03BE185C"/>
    <w:rsid w:val="03C30C20"/>
    <w:rsid w:val="03E12F49"/>
    <w:rsid w:val="03F60FF6"/>
    <w:rsid w:val="03FC449E"/>
    <w:rsid w:val="040C25C7"/>
    <w:rsid w:val="043A0A9D"/>
    <w:rsid w:val="04425FE9"/>
    <w:rsid w:val="044C0C16"/>
    <w:rsid w:val="045126D0"/>
    <w:rsid w:val="047A39D5"/>
    <w:rsid w:val="04BD7D66"/>
    <w:rsid w:val="04E2157A"/>
    <w:rsid w:val="04E672BC"/>
    <w:rsid w:val="05094D59"/>
    <w:rsid w:val="05191440"/>
    <w:rsid w:val="051D69F0"/>
    <w:rsid w:val="052E47BF"/>
    <w:rsid w:val="05355B4E"/>
    <w:rsid w:val="055D45BF"/>
    <w:rsid w:val="05600E1D"/>
    <w:rsid w:val="05A01219"/>
    <w:rsid w:val="05AA2098"/>
    <w:rsid w:val="05B44CC5"/>
    <w:rsid w:val="05CC0EC7"/>
    <w:rsid w:val="05D62603"/>
    <w:rsid w:val="05EC10D9"/>
    <w:rsid w:val="06092D15"/>
    <w:rsid w:val="065564A8"/>
    <w:rsid w:val="066B343E"/>
    <w:rsid w:val="06A93E29"/>
    <w:rsid w:val="06BD5DFB"/>
    <w:rsid w:val="06C13B3D"/>
    <w:rsid w:val="06C947A0"/>
    <w:rsid w:val="06EE0BF3"/>
    <w:rsid w:val="071023CF"/>
    <w:rsid w:val="072365A6"/>
    <w:rsid w:val="0733430F"/>
    <w:rsid w:val="07401686"/>
    <w:rsid w:val="074D717F"/>
    <w:rsid w:val="075C1AB8"/>
    <w:rsid w:val="07990616"/>
    <w:rsid w:val="07A31495"/>
    <w:rsid w:val="07D4164E"/>
    <w:rsid w:val="07D433FC"/>
    <w:rsid w:val="07D52B48"/>
    <w:rsid w:val="07E55609"/>
    <w:rsid w:val="07F817E1"/>
    <w:rsid w:val="0817778D"/>
    <w:rsid w:val="084560A8"/>
    <w:rsid w:val="08463DC8"/>
    <w:rsid w:val="08601134"/>
    <w:rsid w:val="08624EAC"/>
    <w:rsid w:val="087921F6"/>
    <w:rsid w:val="087D5842"/>
    <w:rsid w:val="08C90A87"/>
    <w:rsid w:val="08DD6D78"/>
    <w:rsid w:val="08F85810"/>
    <w:rsid w:val="08FC0E5C"/>
    <w:rsid w:val="091B505B"/>
    <w:rsid w:val="09212671"/>
    <w:rsid w:val="09216B15"/>
    <w:rsid w:val="092403B3"/>
    <w:rsid w:val="0963712E"/>
    <w:rsid w:val="0966277A"/>
    <w:rsid w:val="097A6225"/>
    <w:rsid w:val="097E3F67"/>
    <w:rsid w:val="09AB1135"/>
    <w:rsid w:val="09F91840"/>
    <w:rsid w:val="09FE29B2"/>
    <w:rsid w:val="0A03446D"/>
    <w:rsid w:val="0A165F4E"/>
    <w:rsid w:val="0A375EC4"/>
    <w:rsid w:val="0AAC240E"/>
    <w:rsid w:val="0AD6392F"/>
    <w:rsid w:val="0AE20526"/>
    <w:rsid w:val="0AE41BA8"/>
    <w:rsid w:val="0AF10769"/>
    <w:rsid w:val="0AF81AF7"/>
    <w:rsid w:val="0B0E30C9"/>
    <w:rsid w:val="0B1701D0"/>
    <w:rsid w:val="0B1A1A6E"/>
    <w:rsid w:val="0B2E72C7"/>
    <w:rsid w:val="0B3348DE"/>
    <w:rsid w:val="0B48482D"/>
    <w:rsid w:val="0B57795F"/>
    <w:rsid w:val="0B64718D"/>
    <w:rsid w:val="0B7373D0"/>
    <w:rsid w:val="0B7C5927"/>
    <w:rsid w:val="0B815649"/>
    <w:rsid w:val="0B837613"/>
    <w:rsid w:val="0B8D2240"/>
    <w:rsid w:val="0B9335CE"/>
    <w:rsid w:val="0B9C2483"/>
    <w:rsid w:val="0BA94BA0"/>
    <w:rsid w:val="0BB579E9"/>
    <w:rsid w:val="0BBF43C3"/>
    <w:rsid w:val="0BC67500"/>
    <w:rsid w:val="0BFC5617"/>
    <w:rsid w:val="0C0544CC"/>
    <w:rsid w:val="0C232BA4"/>
    <w:rsid w:val="0C321039"/>
    <w:rsid w:val="0C4A6383"/>
    <w:rsid w:val="0C601702"/>
    <w:rsid w:val="0C7D22B4"/>
    <w:rsid w:val="0C9870EE"/>
    <w:rsid w:val="0CAA0BCF"/>
    <w:rsid w:val="0CCF4104"/>
    <w:rsid w:val="0CEE6D0E"/>
    <w:rsid w:val="0CF4009D"/>
    <w:rsid w:val="0CF54541"/>
    <w:rsid w:val="0CFB58CF"/>
    <w:rsid w:val="0CFF0F1B"/>
    <w:rsid w:val="0D0504FC"/>
    <w:rsid w:val="0D0C53E6"/>
    <w:rsid w:val="0D132C19"/>
    <w:rsid w:val="0D1672D3"/>
    <w:rsid w:val="0D3F3CEA"/>
    <w:rsid w:val="0D411534"/>
    <w:rsid w:val="0D817B82"/>
    <w:rsid w:val="0D9F26FE"/>
    <w:rsid w:val="0DAF0B93"/>
    <w:rsid w:val="0DBF23C9"/>
    <w:rsid w:val="0DC932D7"/>
    <w:rsid w:val="0DD24882"/>
    <w:rsid w:val="0DEF5CA8"/>
    <w:rsid w:val="0DFE0D47"/>
    <w:rsid w:val="0E1A1D85"/>
    <w:rsid w:val="0E2A7849"/>
    <w:rsid w:val="0E2B5D40"/>
    <w:rsid w:val="0E52151F"/>
    <w:rsid w:val="0E664FCA"/>
    <w:rsid w:val="0E6F0323"/>
    <w:rsid w:val="0E9C09EC"/>
    <w:rsid w:val="0EA20C10"/>
    <w:rsid w:val="0EB126E9"/>
    <w:rsid w:val="0ECC12D1"/>
    <w:rsid w:val="0ED40186"/>
    <w:rsid w:val="0ED65CAC"/>
    <w:rsid w:val="0ED85EC8"/>
    <w:rsid w:val="0EF154B1"/>
    <w:rsid w:val="0F130CAE"/>
    <w:rsid w:val="0F135152"/>
    <w:rsid w:val="0F227143"/>
    <w:rsid w:val="0F49084F"/>
    <w:rsid w:val="0F4946D0"/>
    <w:rsid w:val="0F582B65"/>
    <w:rsid w:val="0F587009"/>
    <w:rsid w:val="0F7A6F7F"/>
    <w:rsid w:val="0F8676D2"/>
    <w:rsid w:val="0F9242C9"/>
    <w:rsid w:val="0FED7751"/>
    <w:rsid w:val="103435D2"/>
    <w:rsid w:val="10352EA6"/>
    <w:rsid w:val="1054157E"/>
    <w:rsid w:val="105C0433"/>
    <w:rsid w:val="10833C11"/>
    <w:rsid w:val="108D4A90"/>
    <w:rsid w:val="109006A5"/>
    <w:rsid w:val="109E251C"/>
    <w:rsid w:val="10A848DE"/>
    <w:rsid w:val="10AA3894"/>
    <w:rsid w:val="10CE28F8"/>
    <w:rsid w:val="10F845FF"/>
    <w:rsid w:val="10FD40A8"/>
    <w:rsid w:val="11020FDA"/>
    <w:rsid w:val="11160F29"/>
    <w:rsid w:val="11365128"/>
    <w:rsid w:val="1142587A"/>
    <w:rsid w:val="11475502"/>
    <w:rsid w:val="114F1D45"/>
    <w:rsid w:val="118D2D08"/>
    <w:rsid w:val="11A227BD"/>
    <w:rsid w:val="11AF6FAB"/>
    <w:rsid w:val="11B06C88"/>
    <w:rsid w:val="11C52008"/>
    <w:rsid w:val="11CC3396"/>
    <w:rsid w:val="11E3705D"/>
    <w:rsid w:val="11E64458"/>
    <w:rsid w:val="11E701D0"/>
    <w:rsid w:val="11EB5F12"/>
    <w:rsid w:val="11FC3B0D"/>
    <w:rsid w:val="120E372E"/>
    <w:rsid w:val="1239627B"/>
    <w:rsid w:val="123F000C"/>
    <w:rsid w:val="12411FD6"/>
    <w:rsid w:val="124F64A1"/>
    <w:rsid w:val="126D4B79"/>
    <w:rsid w:val="127E28E2"/>
    <w:rsid w:val="128F4AEF"/>
    <w:rsid w:val="12AD31C8"/>
    <w:rsid w:val="12BC340B"/>
    <w:rsid w:val="12E12E71"/>
    <w:rsid w:val="12E82452"/>
    <w:rsid w:val="12EA7F78"/>
    <w:rsid w:val="12F708E7"/>
    <w:rsid w:val="12FD414F"/>
    <w:rsid w:val="130C25E4"/>
    <w:rsid w:val="1317163A"/>
    <w:rsid w:val="13467352"/>
    <w:rsid w:val="135172E5"/>
    <w:rsid w:val="13765CAF"/>
    <w:rsid w:val="137B5074"/>
    <w:rsid w:val="13824654"/>
    <w:rsid w:val="13833F28"/>
    <w:rsid w:val="138F0B1F"/>
    <w:rsid w:val="13DF3855"/>
    <w:rsid w:val="13EE5846"/>
    <w:rsid w:val="13F53078"/>
    <w:rsid w:val="14031377"/>
    <w:rsid w:val="14103A0E"/>
    <w:rsid w:val="14171240"/>
    <w:rsid w:val="144217AC"/>
    <w:rsid w:val="1461426A"/>
    <w:rsid w:val="146B158C"/>
    <w:rsid w:val="14720225"/>
    <w:rsid w:val="14B93413"/>
    <w:rsid w:val="14F74BCE"/>
    <w:rsid w:val="14F96B98"/>
    <w:rsid w:val="15197E54"/>
    <w:rsid w:val="1528122B"/>
    <w:rsid w:val="15497F47"/>
    <w:rsid w:val="15545B7C"/>
    <w:rsid w:val="15877D00"/>
    <w:rsid w:val="15932B49"/>
    <w:rsid w:val="15A308B2"/>
    <w:rsid w:val="15A63D52"/>
    <w:rsid w:val="15B036FB"/>
    <w:rsid w:val="15C34AB0"/>
    <w:rsid w:val="15FB2D2B"/>
    <w:rsid w:val="16041350"/>
    <w:rsid w:val="16113A6D"/>
    <w:rsid w:val="161C2B3E"/>
    <w:rsid w:val="16225C7A"/>
    <w:rsid w:val="165C118C"/>
    <w:rsid w:val="16775FC6"/>
    <w:rsid w:val="167F4E7B"/>
    <w:rsid w:val="168E50BE"/>
    <w:rsid w:val="170830C2"/>
    <w:rsid w:val="17365E81"/>
    <w:rsid w:val="176C18A3"/>
    <w:rsid w:val="177644D0"/>
    <w:rsid w:val="17832749"/>
    <w:rsid w:val="1791130A"/>
    <w:rsid w:val="179761F4"/>
    <w:rsid w:val="17991F6C"/>
    <w:rsid w:val="179E7583"/>
    <w:rsid w:val="17B62B1E"/>
    <w:rsid w:val="17C23271"/>
    <w:rsid w:val="17C36FE9"/>
    <w:rsid w:val="17CE60BA"/>
    <w:rsid w:val="17E05DED"/>
    <w:rsid w:val="17EE4066"/>
    <w:rsid w:val="17F453F5"/>
    <w:rsid w:val="182E4DAB"/>
    <w:rsid w:val="18477C1A"/>
    <w:rsid w:val="184E71FB"/>
    <w:rsid w:val="185F4F64"/>
    <w:rsid w:val="186E6D83"/>
    <w:rsid w:val="188449CB"/>
    <w:rsid w:val="188B3FAB"/>
    <w:rsid w:val="188C387F"/>
    <w:rsid w:val="18910E95"/>
    <w:rsid w:val="18972950"/>
    <w:rsid w:val="18A137CE"/>
    <w:rsid w:val="18A84B5D"/>
    <w:rsid w:val="18AB63FB"/>
    <w:rsid w:val="18B057C0"/>
    <w:rsid w:val="18BD5C35"/>
    <w:rsid w:val="19137AFC"/>
    <w:rsid w:val="191915B7"/>
    <w:rsid w:val="192B12EA"/>
    <w:rsid w:val="19662322"/>
    <w:rsid w:val="197113F3"/>
    <w:rsid w:val="198033E4"/>
    <w:rsid w:val="19805192"/>
    <w:rsid w:val="198D78AF"/>
    <w:rsid w:val="198E1319"/>
    <w:rsid w:val="19921369"/>
    <w:rsid w:val="199C7AF2"/>
    <w:rsid w:val="19AA0461"/>
    <w:rsid w:val="19B17A41"/>
    <w:rsid w:val="19E73463"/>
    <w:rsid w:val="1A197394"/>
    <w:rsid w:val="1A2B77F4"/>
    <w:rsid w:val="1A422F13"/>
    <w:rsid w:val="1A5D3725"/>
    <w:rsid w:val="1A606D71"/>
    <w:rsid w:val="1A626F8D"/>
    <w:rsid w:val="1A725422"/>
    <w:rsid w:val="1AD05CA5"/>
    <w:rsid w:val="1AED2CFB"/>
    <w:rsid w:val="1AFC6A9A"/>
    <w:rsid w:val="1AFD2812"/>
    <w:rsid w:val="1B171B26"/>
    <w:rsid w:val="1B506DE6"/>
    <w:rsid w:val="1B675118"/>
    <w:rsid w:val="1B8A679C"/>
    <w:rsid w:val="1B9832DF"/>
    <w:rsid w:val="1B9E3FF5"/>
    <w:rsid w:val="1BC872C4"/>
    <w:rsid w:val="1BDD7954"/>
    <w:rsid w:val="1BE85270"/>
    <w:rsid w:val="1C0F4EF3"/>
    <w:rsid w:val="1C2D7127"/>
    <w:rsid w:val="1C522596"/>
    <w:rsid w:val="1C752FA8"/>
    <w:rsid w:val="1C896A53"/>
    <w:rsid w:val="1C9F0025"/>
    <w:rsid w:val="1CB13780"/>
    <w:rsid w:val="1CC01D49"/>
    <w:rsid w:val="1CDF48C5"/>
    <w:rsid w:val="1CF72FE9"/>
    <w:rsid w:val="1CF814E3"/>
    <w:rsid w:val="1D0B1216"/>
    <w:rsid w:val="1D154B88"/>
    <w:rsid w:val="1D210A3A"/>
    <w:rsid w:val="1D230C56"/>
    <w:rsid w:val="1D6E79F7"/>
    <w:rsid w:val="1D756FD8"/>
    <w:rsid w:val="1D813BCE"/>
    <w:rsid w:val="1D8B67FB"/>
    <w:rsid w:val="1DD737EE"/>
    <w:rsid w:val="1DD7559C"/>
    <w:rsid w:val="1DE657E0"/>
    <w:rsid w:val="1DEA52D0"/>
    <w:rsid w:val="1DF75C3F"/>
    <w:rsid w:val="1E06231A"/>
    <w:rsid w:val="1E3659B1"/>
    <w:rsid w:val="1E601550"/>
    <w:rsid w:val="1E601A36"/>
    <w:rsid w:val="1E6037E4"/>
    <w:rsid w:val="1E6257AE"/>
    <w:rsid w:val="1E676920"/>
    <w:rsid w:val="1E6F1C79"/>
    <w:rsid w:val="1E7D4396"/>
    <w:rsid w:val="1E8A2924"/>
    <w:rsid w:val="1EAC6A29"/>
    <w:rsid w:val="1EB53B30"/>
    <w:rsid w:val="1ECB3353"/>
    <w:rsid w:val="1F2C4C59"/>
    <w:rsid w:val="1F751511"/>
    <w:rsid w:val="1FAB4F33"/>
    <w:rsid w:val="1FBB33C8"/>
    <w:rsid w:val="1FBC7140"/>
    <w:rsid w:val="1FE421F5"/>
    <w:rsid w:val="1FF02946"/>
    <w:rsid w:val="201663AA"/>
    <w:rsid w:val="205C7FDB"/>
    <w:rsid w:val="206C46C2"/>
    <w:rsid w:val="206F41B2"/>
    <w:rsid w:val="20A35C0A"/>
    <w:rsid w:val="20A43E5C"/>
    <w:rsid w:val="20A57BD4"/>
    <w:rsid w:val="20CE2C87"/>
    <w:rsid w:val="20E06E5E"/>
    <w:rsid w:val="20F46465"/>
    <w:rsid w:val="20FA7F20"/>
    <w:rsid w:val="210070C5"/>
    <w:rsid w:val="21090163"/>
    <w:rsid w:val="211A5ECC"/>
    <w:rsid w:val="211D3C0E"/>
    <w:rsid w:val="21260D15"/>
    <w:rsid w:val="216E7FC6"/>
    <w:rsid w:val="217575A6"/>
    <w:rsid w:val="217C6B87"/>
    <w:rsid w:val="21837F15"/>
    <w:rsid w:val="21921F06"/>
    <w:rsid w:val="21BA7654"/>
    <w:rsid w:val="21CE6645"/>
    <w:rsid w:val="21DE500E"/>
    <w:rsid w:val="21E8421C"/>
    <w:rsid w:val="220B3A67"/>
    <w:rsid w:val="22140B6D"/>
    <w:rsid w:val="221943D6"/>
    <w:rsid w:val="221B014E"/>
    <w:rsid w:val="228C4BA7"/>
    <w:rsid w:val="229B45D1"/>
    <w:rsid w:val="22E06CA1"/>
    <w:rsid w:val="22F34C27"/>
    <w:rsid w:val="23031CAF"/>
    <w:rsid w:val="230961F8"/>
    <w:rsid w:val="235235D9"/>
    <w:rsid w:val="235A6A54"/>
    <w:rsid w:val="23696C97"/>
    <w:rsid w:val="23922691"/>
    <w:rsid w:val="23AB3753"/>
    <w:rsid w:val="23BF0FAD"/>
    <w:rsid w:val="23C93BD9"/>
    <w:rsid w:val="23DE3F2D"/>
    <w:rsid w:val="240A7386"/>
    <w:rsid w:val="24155071"/>
    <w:rsid w:val="245C61AD"/>
    <w:rsid w:val="247D50F0"/>
    <w:rsid w:val="248A15BB"/>
    <w:rsid w:val="248A5117"/>
    <w:rsid w:val="24E72569"/>
    <w:rsid w:val="24E862E1"/>
    <w:rsid w:val="25284930"/>
    <w:rsid w:val="25401C79"/>
    <w:rsid w:val="254C6870"/>
    <w:rsid w:val="25583467"/>
    <w:rsid w:val="255F2A47"/>
    <w:rsid w:val="25706A02"/>
    <w:rsid w:val="258E0C37"/>
    <w:rsid w:val="25D52D09"/>
    <w:rsid w:val="26170C2C"/>
    <w:rsid w:val="26233A75"/>
    <w:rsid w:val="2629095F"/>
    <w:rsid w:val="264002BA"/>
    <w:rsid w:val="264834DB"/>
    <w:rsid w:val="26606A77"/>
    <w:rsid w:val="266D4CF0"/>
    <w:rsid w:val="267442D0"/>
    <w:rsid w:val="267F67D1"/>
    <w:rsid w:val="268320FA"/>
    <w:rsid w:val="268C786C"/>
    <w:rsid w:val="269F0C21"/>
    <w:rsid w:val="26AA1AA0"/>
    <w:rsid w:val="26B02E2F"/>
    <w:rsid w:val="26D27249"/>
    <w:rsid w:val="26E86A6C"/>
    <w:rsid w:val="26FC6074"/>
    <w:rsid w:val="26FC7E22"/>
    <w:rsid w:val="27070CA1"/>
    <w:rsid w:val="27084A19"/>
    <w:rsid w:val="27133AE9"/>
    <w:rsid w:val="271433BD"/>
    <w:rsid w:val="272D0F38"/>
    <w:rsid w:val="275A1718"/>
    <w:rsid w:val="27723D21"/>
    <w:rsid w:val="27781B9E"/>
    <w:rsid w:val="27787DF0"/>
    <w:rsid w:val="277B168E"/>
    <w:rsid w:val="277F2F2D"/>
    <w:rsid w:val="27906EE8"/>
    <w:rsid w:val="27985D9D"/>
    <w:rsid w:val="279C0AAB"/>
    <w:rsid w:val="27BA3F65"/>
    <w:rsid w:val="27C272BD"/>
    <w:rsid w:val="27DA4607"/>
    <w:rsid w:val="27DB3EDB"/>
    <w:rsid w:val="28072F22"/>
    <w:rsid w:val="282D2989"/>
    <w:rsid w:val="285223EF"/>
    <w:rsid w:val="285E0D94"/>
    <w:rsid w:val="286A598B"/>
    <w:rsid w:val="287560DE"/>
    <w:rsid w:val="287F4466"/>
    <w:rsid w:val="28926C90"/>
    <w:rsid w:val="289B3D96"/>
    <w:rsid w:val="28B5472C"/>
    <w:rsid w:val="28B74948"/>
    <w:rsid w:val="28CF06A1"/>
    <w:rsid w:val="28DC7F0B"/>
    <w:rsid w:val="28F72A5E"/>
    <w:rsid w:val="291B0A33"/>
    <w:rsid w:val="292875F4"/>
    <w:rsid w:val="295C2DFA"/>
    <w:rsid w:val="296879F1"/>
    <w:rsid w:val="296C128F"/>
    <w:rsid w:val="296E14AB"/>
    <w:rsid w:val="29EE6148"/>
    <w:rsid w:val="29F714A0"/>
    <w:rsid w:val="2A067935"/>
    <w:rsid w:val="2A0E3239"/>
    <w:rsid w:val="2A420242"/>
    <w:rsid w:val="2A506E02"/>
    <w:rsid w:val="2A522B7B"/>
    <w:rsid w:val="2A554419"/>
    <w:rsid w:val="2A5A1A2F"/>
    <w:rsid w:val="2A9F5694"/>
    <w:rsid w:val="2AAB228B"/>
    <w:rsid w:val="2AB4113F"/>
    <w:rsid w:val="2AB56C65"/>
    <w:rsid w:val="2AB729DE"/>
    <w:rsid w:val="2AE5579D"/>
    <w:rsid w:val="2B0F281A"/>
    <w:rsid w:val="2B2C33CC"/>
    <w:rsid w:val="2B2F6A18"/>
    <w:rsid w:val="2B397896"/>
    <w:rsid w:val="2B4324C3"/>
    <w:rsid w:val="2B4C1378"/>
    <w:rsid w:val="2B593A95"/>
    <w:rsid w:val="2B6602CA"/>
    <w:rsid w:val="2B6761B2"/>
    <w:rsid w:val="2B8C3E6A"/>
    <w:rsid w:val="2B8D373E"/>
    <w:rsid w:val="2BA47406"/>
    <w:rsid w:val="2BD63337"/>
    <w:rsid w:val="2BEC66B7"/>
    <w:rsid w:val="2BF41F57"/>
    <w:rsid w:val="2BF84B09"/>
    <w:rsid w:val="2C2220D9"/>
    <w:rsid w:val="2C29790B"/>
    <w:rsid w:val="2C3B112F"/>
    <w:rsid w:val="2C4E2ECE"/>
    <w:rsid w:val="2C75182F"/>
    <w:rsid w:val="2C8608B9"/>
    <w:rsid w:val="2C8C39F6"/>
    <w:rsid w:val="2C9A3632"/>
    <w:rsid w:val="2CA13945"/>
    <w:rsid w:val="2CC82C80"/>
    <w:rsid w:val="2CED26E7"/>
    <w:rsid w:val="2CF67B88"/>
    <w:rsid w:val="2D1934DC"/>
    <w:rsid w:val="2D2325AC"/>
    <w:rsid w:val="2D3C541C"/>
    <w:rsid w:val="2D813892"/>
    <w:rsid w:val="2D94105E"/>
    <w:rsid w:val="2D9A0007"/>
    <w:rsid w:val="2DD613CD"/>
    <w:rsid w:val="2DEE4968"/>
    <w:rsid w:val="2E05327F"/>
    <w:rsid w:val="2E2C36E3"/>
    <w:rsid w:val="2E5D389C"/>
    <w:rsid w:val="2E813A2E"/>
    <w:rsid w:val="2E852ACB"/>
    <w:rsid w:val="2E951288"/>
    <w:rsid w:val="2EA05C44"/>
    <w:rsid w:val="2EAD4823"/>
    <w:rsid w:val="2EB060C2"/>
    <w:rsid w:val="2EB23BE8"/>
    <w:rsid w:val="2EBA484A"/>
    <w:rsid w:val="2ECD6C74"/>
    <w:rsid w:val="2ED022C0"/>
    <w:rsid w:val="2ED72E6F"/>
    <w:rsid w:val="2EF064BE"/>
    <w:rsid w:val="2EF800E5"/>
    <w:rsid w:val="2F37233F"/>
    <w:rsid w:val="2F464330"/>
    <w:rsid w:val="2F5B427F"/>
    <w:rsid w:val="2F6824F8"/>
    <w:rsid w:val="2F7E3ACA"/>
    <w:rsid w:val="2F890BFB"/>
    <w:rsid w:val="2FA01C92"/>
    <w:rsid w:val="2FD307B8"/>
    <w:rsid w:val="2FD858D0"/>
    <w:rsid w:val="2FEC4ED7"/>
    <w:rsid w:val="2FF63FA8"/>
    <w:rsid w:val="300C7328"/>
    <w:rsid w:val="303F76FD"/>
    <w:rsid w:val="30417690"/>
    <w:rsid w:val="304B42F4"/>
    <w:rsid w:val="308C054E"/>
    <w:rsid w:val="30901D07"/>
    <w:rsid w:val="309D08C8"/>
    <w:rsid w:val="309F63EE"/>
    <w:rsid w:val="30C47C02"/>
    <w:rsid w:val="30C9346B"/>
    <w:rsid w:val="310D15A9"/>
    <w:rsid w:val="31210BB1"/>
    <w:rsid w:val="31280191"/>
    <w:rsid w:val="31490108"/>
    <w:rsid w:val="314A45AB"/>
    <w:rsid w:val="31576CC8"/>
    <w:rsid w:val="317C228B"/>
    <w:rsid w:val="31927D00"/>
    <w:rsid w:val="31BB2DB3"/>
    <w:rsid w:val="31D10829"/>
    <w:rsid w:val="31DE4CF4"/>
    <w:rsid w:val="31F6203D"/>
    <w:rsid w:val="31FB3AF8"/>
    <w:rsid w:val="320C1861"/>
    <w:rsid w:val="32144BB9"/>
    <w:rsid w:val="322D73F8"/>
    <w:rsid w:val="32494863"/>
    <w:rsid w:val="324F79A0"/>
    <w:rsid w:val="325E7BE3"/>
    <w:rsid w:val="3264169D"/>
    <w:rsid w:val="327B0795"/>
    <w:rsid w:val="32870EE7"/>
    <w:rsid w:val="32B51EF8"/>
    <w:rsid w:val="32F02F31"/>
    <w:rsid w:val="32F46915"/>
    <w:rsid w:val="33264BA4"/>
    <w:rsid w:val="33294694"/>
    <w:rsid w:val="332F1577"/>
    <w:rsid w:val="333C6176"/>
    <w:rsid w:val="33527747"/>
    <w:rsid w:val="335F3C12"/>
    <w:rsid w:val="33A67A93"/>
    <w:rsid w:val="33B51A84"/>
    <w:rsid w:val="33C1667B"/>
    <w:rsid w:val="33F151B2"/>
    <w:rsid w:val="340771EC"/>
    <w:rsid w:val="341F3B92"/>
    <w:rsid w:val="3428494C"/>
    <w:rsid w:val="34525525"/>
    <w:rsid w:val="34565015"/>
    <w:rsid w:val="346239BA"/>
    <w:rsid w:val="347B0F20"/>
    <w:rsid w:val="34FA1E45"/>
    <w:rsid w:val="34FA62E8"/>
    <w:rsid w:val="35011425"/>
    <w:rsid w:val="3529272A"/>
    <w:rsid w:val="35492DCC"/>
    <w:rsid w:val="355359F9"/>
    <w:rsid w:val="3558300F"/>
    <w:rsid w:val="355E6877"/>
    <w:rsid w:val="35700359"/>
    <w:rsid w:val="357B7513"/>
    <w:rsid w:val="357E2A76"/>
    <w:rsid w:val="35B20971"/>
    <w:rsid w:val="35B46497"/>
    <w:rsid w:val="35CF507F"/>
    <w:rsid w:val="36050AA1"/>
    <w:rsid w:val="362D1DA6"/>
    <w:rsid w:val="36321AB2"/>
    <w:rsid w:val="36363350"/>
    <w:rsid w:val="364315C9"/>
    <w:rsid w:val="3660217B"/>
    <w:rsid w:val="369E4A52"/>
    <w:rsid w:val="36D05553"/>
    <w:rsid w:val="36DD1A1E"/>
    <w:rsid w:val="37133692"/>
    <w:rsid w:val="37307DA0"/>
    <w:rsid w:val="374127E8"/>
    <w:rsid w:val="376D5B2B"/>
    <w:rsid w:val="37712166"/>
    <w:rsid w:val="3774310E"/>
    <w:rsid w:val="379A346B"/>
    <w:rsid w:val="37B81B43"/>
    <w:rsid w:val="37C678CF"/>
    <w:rsid w:val="37D1291E"/>
    <w:rsid w:val="384F06F9"/>
    <w:rsid w:val="385555E4"/>
    <w:rsid w:val="38614A95"/>
    <w:rsid w:val="386D6DD1"/>
    <w:rsid w:val="387719FE"/>
    <w:rsid w:val="389205E6"/>
    <w:rsid w:val="38B844F1"/>
    <w:rsid w:val="38CC58A6"/>
    <w:rsid w:val="38DB01DF"/>
    <w:rsid w:val="38E102D8"/>
    <w:rsid w:val="38E2331B"/>
    <w:rsid w:val="38E30E42"/>
    <w:rsid w:val="38EA0422"/>
    <w:rsid w:val="38EE7F12"/>
    <w:rsid w:val="390239BE"/>
    <w:rsid w:val="3914724D"/>
    <w:rsid w:val="39184F8F"/>
    <w:rsid w:val="393B2A2C"/>
    <w:rsid w:val="394E275F"/>
    <w:rsid w:val="39911CDD"/>
    <w:rsid w:val="39B527DE"/>
    <w:rsid w:val="39E135D3"/>
    <w:rsid w:val="39F350B4"/>
    <w:rsid w:val="39F66248"/>
    <w:rsid w:val="39F71049"/>
    <w:rsid w:val="3A057A35"/>
    <w:rsid w:val="3A2B16AE"/>
    <w:rsid w:val="3A3F02FA"/>
    <w:rsid w:val="3A4B4EF0"/>
    <w:rsid w:val="3A502507"/>
    <w:rsid w:val="3A706705"/>
    <w:rsid w:val="3AAA60BB"/>
    <w:rsid w:val="3AAC1E33"/>
    <w:rsid w:val="3AB46F3A"/>
    <w:rsid w:val="3AB64A60"/>
    <w:rsid w:val="3AE315CD"/>
    <w:rsid w:val="3AF85078"/>
    <w:rsid w:val="3B1B480F"/>
    <w:rsid w:val="3B2479DA"/>
    <w:rsid w:val="3B255741"/>
    <w:rsid w:val="3B385475"/>
    <w:rsid w:val="3B4E14F1"/>
    <w:rsid w:val="3B7F12F6"/>
    <w:rsid w:val="3B893F22"/>
    <w:rsid w:val="3B9D79CE"/>
    <w:rsid w:val="3BEB698B"/>
    <w:rsid w:val="3BF5780A"/>
    <w:rsid w:val="3C0417FB"/>
    <w:rsid w:val="3C13079F"/>
    <w:rsid w:val="3C21415B"/>
    <w:rsid w:val="3C261771"/>
    <w:rsid w:val="3C277297"/>
    <w:rsid w:val="3C355E58"/>
    <w:rsid w:val="3C410359"/>
    <w:rsid w:val="3C4A1903"/>
    <w:rsid w:val="3C4B567C"/>
    <w:rsid w:val="3C6B7ACC"/>
    <w:rsid w:val="3C731FF0"/>
    <w:rsid w:val="3C776471"/>
    <w:rsid w:val="3C7C75E3"/>
    <w:rsid w:val="3C882CA8"/>
    <w:rsid w:val="3CC74F20"/>
    <w:rsid w:val="3CD72A6B"/>
    <w:rsid w:val="3CE358B4"/>
    <w:rsid w:val="3D005BE5"/>
    <w:rsid w:val="3D053A7C"/>
    <w:rsid w:val="3D2C0824"/>
    <w:rsid w:val="3D3F6F8E"/>
    <w:rsid w:val="3D7309E6"/>
    <w:rsid w:val="3D785FFC"/>
    <w:rsid w:val="3D8A3F82"/>
    <w:rsid w:val="3D8E75CE"/>
    <w:rsid w:val="3D9646D4"/>
    <w:rsid w:val="3DC2371B"/>
    <w:rsid w:val="3DD1395F"/>
    <w:rsid w:val="3DEC0798"/>
    <w:rsid w:val="3E1675C3"/>
    <w:rsid w:val="3E2039CF"/>
    <w:rsid w:val="3E263CAA"/>
    <w:rsid w:val="3E444130"/>
    <w:rsid w:val="3E474361"/>
    <w:rsid w:val="3E602FB4"/>
    <w:rsid w:val="3E952BDE"/>
    <w:rsid w:val="3EB017C6"/>
    <w:rsid w:val="3EB0595A"/>
    <w:rsid w:val="3EB56DDC"/>
    <w:rsid w:val="3EB968CD"/>
    <w:rsid w:val="3EED2A1A"/>
    <w:rsid w:val="3EED62FF"/>
    <w:rsid w:val="3F0264C5"/>
    <w:rsid w:val="3F06588A"/>
    <w:rsid w:val="3F161F71"/>
    <w:rsid w:val="3F2C3542"/>
    <w:rsid w:val="3F375A43"/>
    <w:rsid w:val="3F394505"/>
    <w:rsid w:val="3F47072F"/>
    <w:rsid w:val="3F620D12"/>
    <w:rsid w:val="3F7A2500"/>
    <w:rsid w:val="3F8E1B07"/>
    <w:rsid w:val="3F923B6F"/>
    <w:rsid w:val="3FA05CDE"/>
    <w:rsid w:val="3FA56E51"/>
    <w:rsid w:val="3FB05F21"/>
    <w:rsid w:val="3FB6105E"/>
    <w:rsid w:val="3FBA6DA0"/>
    <w:rsid w:val="3FE42975"/>
    <w:rsid w:val="3FF1653A"/>
    <w:rsid w:val="40384169"/>
    <w:rsid w:val="404364B8"/>
    <w:rsid w:val="40454F35"/>
    <w:rsid w:val="40662A84"/>
    <w:rsid w:val="406867FC"/>
    <w:rsid w:val="40694322"/>
    <w:rsid w:val="40923308"/>
    <w:rsid w:val="40925627"/>
    <w:rsid w:val="40E10AD1"/>
    <w:rsid w:val="40FA31CC"/>
    <w:rsid w:val="40FC0CF2"/>
    <w:rsid w:val="40FE0F0E"/>
    <w:rsid w:val="4105229D"/>
    <w:rsid w:val="41320BB8"/>
    <w:rsid w:val="41432DC5"/>
    <w:rsid w:val="41A05B22"/>
    <w:rsid w:val="41B17D2F"/>
    <w:rsid w:val="41CA7043"/>
    <w:rsid w:val="41D43A1D"/>
    <w:rsid w:val="41D659E7"/>
    <w:rsid w:val="421A58D4"/>
    <w:rsid w:val="423544BC"/>
    <w:rsid w:val="424B7D8B"/>
    <w:rsid w:val="425012F6"/>
    <w:rsid w:val="42552DB0"/>
    <w:rsid w:val="42562684"/>
    <w:rsid w:val="42644DA1"/>
    <w:rsid w:val="42815953"/>
    <w:rsid w:val="42845443"/>
    <w:rsid w:val="42AE0712"/>
    <w:rsid w:val="42D31F27"/>
    <w:rsid w:val="42F1333E"/>
    <w:rsid w:val="42F9198D"/>
    <w:rsid w:val="43212C92"/>
    <w:rsid w:val="432A7D99"/>
    <w:rsid w:val="432D1637"/>
    <w:rsid w:val="43571C99"/>
    <w:rsid w:val="438F5E4E"/>
    <w:rsid w:val="43A22025"/>
    <w:rsid w:val="43C32AB4"/>
    <w:rsid w:val="43D16466"/>
    <w:rsid w:val="43D61CCF"/>
    <w:rsid w:val="441A605F"/>
    <w:rsid w:val="441D5B50"/>
    <w:rsid w:val="441F5424"/>
    <w:rsid w:val="443F7874"/>
    <w:rsid w:val="4441183E"/>
    <w:rsid w:val="44466E54"/>
    <w:rsid w:val="444710D6"/>
    <w:rsid w:val="4466390E"/>
    <w:rsid w:val="446C618F"/>
    <w:rsid w:val="449F6565"/>
    <w:rsid w:val="44AE49FA"/>
    <w:rsid w:val="44B26298"/>
    <w:rsid w:val="44DA102D"/>
    <w:rsid w:val="44F3065E"/>
    <w:rsid w:val="44FA19ED"/>
    <w:rsid w:val="44FB4488"/>
    <w:rsid w:val="44FC5765"/>
    <w:rsid w:val="45181E73"/>
    <w:rsid w:val="453B44DF"/>
    <w:rsid w:val="45462E84"/>
    <w:rsid w:val="4554734F"/>
    <w:rsid w:val="45603F46"/>
    <w:rsid w:val="45637592"/>
    <w:rsid w:val="456A6B72"/>
    <w:rsid w:val="456B6447"/>
    <w:rsid w:val="45AD6A5F"/>
    <w:rsid w:val="45BC6CA2"/>
    <w:rsid w:val="45CD4445"/>
    <w:rsid w:val="45DD7344"/>
    <w:rsid w:val="45FE550D"/>
    <w:rsid w:val="464F7B16"/>
    <w:rsid w:val="46601D24"/>
    <w:rsid w:val="46696E2A"/>
    <w:rsid w:val="466C2476"/>
    <w:rsid w:val="46841EB6"/>
    <w:rsid w:val="468477C0"/>
    <w:rsid w:val="469519CD"/>
    <w:rsid w:val="46D149CF"/>
    <w:rsid w:val="46D82F92"/>
    <w:rsid w:val="470B1C8F"/>
    <w:rsid w:val="47190850"/>
    <w:rsid w:val="47280A93"/>
    <w:rsid w:val="4740402F"/>
    <w:rsid w:val="479C1397"/>
    <w:rsid w:val="47CD33E9"/>
    <w:rsid w:val="47ED5839"/>
    <w:rsid w:val="47FF0EDB"/>
    <w:rsid w:val="48164D90"/>
    <w:rsid w:val="48166B3E"/>
    <w:rsid w:val="48174664"/>
    <w:rsid w:val="4840005F"/>
    <w:rsid w:val="4845019B"/>
    <w:rsid w:val="4851130F"/>
    <w:rsid w:val="485633DE"/>
    <w:rsid w:val="487F0B87"/>
    <w:rsid w:val="487F152C"/>
    <w:rsid w:val="48831CF9"/>
    <w:rsid w:val="48C540C0"/>
    <w:rsid w:val="48C91E02"/>
    <w:rsid w:val="48CE566A"/>
    <w:rsid w:val="494A658E"/>
    <w:rsid w:val="49787384"/>
    <w:rsid w:val="497C5986"/>
    <w:rsid w:val="49AA004C"/>
    <w:rsid w:val="49CF3448"/>
    <w:rsid w:val="49D40A5E"/>
    <w:rsid w:val="49D92519"/>
    <w:rsid w:val="49E862B8"/>
    <w:rsid w:val="49FE5ADB"/>
    <w:rsid w:val="4A4C61F3"/>
    <w:rsid w:val="4A633B90"/>
    <w:rsid w:val="4A7638C4"/>
    <w:rsid w:val="4A854E78"/>
    <w:rsid w:val="4A8C30E7"/>
    <w:rsid w:val="4A930919"/>
    <w:rsid w:val="4AC14AAB"/>
    <w:rsid w:val="4ACF7478"/>
    <w:rsid w:val="4AF33166"/>
    <w:rsid w:val="4B58746D"/>
    <w:rsid w:val="4B5C0D0B"/>
    <w:rsid w:val="4B6127C6"/>
    <w:rsid w:val="4B6D2F19"/>
    <w:rsid w:val="4B8169C4"/>
    <w:rsid w:val="4B9761E7"/>
    <w:rsid w:val="4B983D0E"/>
    <w:rsid w:val="4BAF1783"/>
    <w:rsid w:val="4BBA1ED6"/>
    <w:rsid w:val="4BBD5522"/>
    <w:rsid w:val="4BC82845"/>
    <w:rsid w:val="4BED5E07"/>
    <w:rsid w:val="4C1A4486"/>
    <w:rsid w:val="4C237A7B"/>
    <w:rsid w:val="4C2D4D46"/>
    <w:rsid w:val="4C3B4DC5"/>
    <w:rsid w:val="4C545E87"/>
    <w:rsid w:val="4C561BFF"/>
    <w:rsid w:val="4C6D519A"/>
    <w:rsid w:val="4C6D6F48"/>
    <w:rsid w:val="4C873CF1"/>
    <w:rsid w:val="4C9444D5"/>
    <w:rsid w:val="4CA02E7A"/>
    <w:rsid w:val="4CA23096"/>
    <w:rsid w:val="4CA46E0E"/>
    <w:rsid w:val="4CB41942"/>
    <w:rsid w:val="4CBD7ED0"/>
    <w:rsid w:val="4CCA7EF7"/>
    <w:rsid w:val="4D084BC9"/>
    <w:rsid w:val="4D0C050F"/>
    <w:rsid w:val="4D3D0C4D"/>
    <w:rsid w:val="4D693BB4"/>
    <w:rsid w:val="4D754306"/>
    <w:rsid w:val="4D862070"/>
    <w:rsid w:val="4D87403A"/>
    <w:rsid w:val="4D926C66"/>
    <w:rsid w:val="4DB36BDD"/>
    <w:rsid w:val="4DB82445"/>
    <w:rsid w:val="4DBE3EFF"/>
    <w:rsid w:val="4DC31516"/>
    <w:rsid w:val="4DDB55AC"/>
    <w:rsid w:val="4DEF230B"/>
    <w:rsid w:val="4E023D7D"/>
    <w:rsid w:val="4E037B64"/>
    <w:rsid w:val="4E3C6BD2"/>
    <w:rsid w:val="4E41068C"/>
    <w:rsid w:val="4E5C70F6"/>
    <w:rsid w:val="4E6B74B7"/>
    <w:rsid w:val="4EA76741"/>
    <w:rsid w:val="4EB70C67"/>
    <w:rsid w:val="4EFF3A9B"/>
    <w:rsid w:val="4F0022F6"/>
    <w:rsid w:val="4F0040A4"/>
    <w:rsid w:val="4F021BCA"/>
    <w:rsid w:val="4F0409DD"/>
    <w:rsid w:val="4F0E4A13"/>
    <w:rsid w:val="4F215360"/>
    <w:rsid w:val="4F336227"/>
    <w:rsid w:val="4F530781"/>
    <w:rsid w:val="4F5D32A4"/>
    <w:rsid w:val="4F756840"/>
    <w:rsid w:val="4F9A62A6"/>
    <w:rsid w:val="4FA7451F"/>
    <w:rsid w:val="4FAE58AE"/>
    <w:rsid w:val="4FBD3D43"/>
    <w:rsid w:val="4FD74E04"/>
    <w:rsid w:val="4FE65048"/>
    <w:rsid w:val="4FFC486B"/>
    <w:rsid w:val="4FFE4A87"/>
    <w:rsid w:val="50064844"/>
    <w:rsid w:val="501A73E7"/>
    <w:rsid w:val="50454464"/>
    <w:rsid w:val="50504BB7"/>
    <w:rsid w:val="507378AD"/>
    <w:rsid w:val="507620AE"/>
    <w:rsid w:val="508605D9"/>
    <w:rsid w:val="508D1B17"/>
    <w:rsid w:val="50BC224C"/>
    <w:rsid w:val="50C51101"/>
    <w:rsid w:val="50C555A5"/>
    <w:rsid w:val="50D650BC"/>
    <w:rsid w:val="50D92DFE"/>
    <w:rsid w:val="512A18AC"/>
    <w:rsid w:val="51383FC9"/>
    <w:rsid w:val="513A1AEF"/>
    <w:rsid w:val="515D37B4"/>
    <w:rsid w:val="517D19DC"/>
    <w:rsid w:val="51907961"/>
    <w:rsid w:val="51C615D4"/>
    <w:rsid w:val="51CB6BEB"/>
    <w:rsid w:val="51D04201"/>
    <w:rsid w:val="51D81308"/>
    <w:rsid w:val="51DD691E"/>
    <w:rsid w:val="51EB4B97"/>
    <w:rsid w:val="51EE6435"/>
    <w:rsid w:val="51F53C68"/>
    <w:rsid w:val="52097713"/>
    <w:rsid w:val="521515B8"/>
    <w:rsid w:val="521B1BB9"/>
    <w:rsid w:val="52224331"/>
    <w:rsid w:val="52232583"/>
    <w:rsid w:val="523A167B"/>
    <w:rsid w:val="52432C25"/>
    <w:rsid w:val="5245699D"/>
    <w:rsid w:val="52614E59"/>
    <w:rsid w:val="528154FB"/>
    <w:rsid w:val="52FC2DD4"/>
    <w:rsid w:val="53175746"/>
    <w:rsid w:val="532D11DF"/>
    <w:rsid w:val="53395DD6"/>
    <w:rsid w:val="534529CD"/>
    <w:rsid w:val="5354676C"/>
    <w:rsid w:val="535844AE"/>
    <w:rsid w:val="536A2433"/>
    <w:rsid w:val="53785160"/>
    <w:rsid w:val="537961D3"/>
    <w:rsid w:val="53890B0C"/>
    <w:rsid w:val="538C5CCB"/>
    <w:rsid w:val="53B37937"/>
    <w:rsid w:val="53CE651E"/>
    <w:rsid w:val="53D14261"/>
    <w:rsid w:val="53E93358"/>
    <w:rsid w:val="53F32429"/>
    <w:rsid w:val="53F827C1"/>
    <w:rsid w:val="53FC12DE"/>
    <w:rsid w:val="53FD6E04"/>
    <w:rsid w:val="54085ED4"/>
    <w:rsid w:val="5411465D"/>
    <w:rsid w:val="54295E4B"/>
    <w:rsid w:val="542D02C4"/>
    <w:rsid w:val="544607AB"/>
    <w:rsid w:val="5461351A"/>
    <w:rsid w:val="546E5B71"/>
    <w:rsid w:val="547F5A6B"/>
    <w:rsid w:val="548D63DA"/>
    <w:rsid w:val="54A379AB"/>
    <w:rsid w:val="54A43723"/>
    <w:rsid w:val="54AD25D8"/>
    <w:rsid w:val="54F75F49"/>
    <w:rsid w:val="55033B59"/>
    <w:rsid w:val="5505540A"/>
    <w:rsid w:val="555D3FFE"/>
    <w:rsid w:val="55652EB2"/>
    <w:rsid w:val="557355CF"/>
    <w:rsid w:val="55A0213D"/>
    <w:rsid w:val="55AA2FBB"/>
    <w:rsid w:val="55B84625"/>
    <w:rsid w:val="55B87486"/>
    <w:rsid w:val="55EC5382"/>
    <w:rsid w:val="55FA184D"/>
    <w:rsid w:val="56445026"/>
    <w:rsid w:val="56466840"/>
    <w:rsid w:val="56981066"/>
    <w:rsid w:val="56B91708"/>
    <w:rsid w:val="56C02A96"/>
    <w:rsid w:val="56E12A0D"/>
    <w:rsid w:val="56E23ACD"/>
    <w:rsid w:val="56EA18C1"/>
    <w:rsid w:val="570010E5"/>
    <w:rsid w:val="57007337"/>
    <w:rsid w:val="570A1F63"/>
    <w:rsid w:val="570D1A54"/>
    <w:rsid w:val="570F757A"/>
    <w:rsid w:val="57106E4E"/>
    <w:rsid w:val="574A2360"/>
    <w:rsid w:val="57521214"/>
    <w:rsid w:val="575B1451"/>
    <w:rsid w:val="5798756F"/>
    <w:rsid w:val="57BD6FD6"/>
    <w:rsid w:val="57D63BF4"/>
    <w:rsid w:val="57E75E01"/>
    <w:rsid w:val="57EA769F"/>
    <w:rsid w:val="5806097D"/>
    <w:rsid w:val="581B5AAA"/>
    <w:rsid w:val="581D1822"/>
    <w:rsid w:val="58226E39"/>
    <w:rsid w:val="583077A8"/>
    <w:rsid w:val="588E44CE"/>
    <w:rsid w:val="58900246"/>
    <w:rsid w:val="58AE2DC2"/>
    <w:rsid w:val="58C3686E"/>
    <w:rsid w:val="58CE04BF"/>
    <w:rsid w:val="59084281"/>
    <w:rsid w:val="590B5B1F"/>
    <w:rsid w:val="591250FF"/>
    <w:rsid w:val="591744C4"/>
    <w:rsid w:val="593432C8"/>
    <w:rsid w:val="593E19A3"/>
    <w:rsid w:val="595C637A"/>
    <w:rsid w:val="59617E35"/>
    <w:rsid w:val="59777658"/>
    <w:rsid w:val="598D4786"/>
    <w:rsid w:val="59A0270B"/>
    <w:rsid w:val="59A044B9"/>
    <w:rsid w:val="59A87812"/>
    <w:rsid w:val="59C81B75"/>
    <w:rsid w:val="59CA3C2C"/>
    <w:rsid w:val="59E56370"/>
    <w:rsid w:val="59E92304"/>
    <w:rsid w:val="59ED0ECA"/>
    <w:rsid w:val="5A461504"/>
    <w:rsid w:val="5A843DDB"/>
    <w:rsid w:val="5A897643"/>
    <w:rsid w:val="5A963B0E"/>
    <w:rsid w:val="5AA71877"/>
    <w:rsid w:val="5AAC5A8F"/>
    <w:rsid w:val="5AF251E8"/>
    <w:rsid w:val="5AF54CD9"/>
    <w:rsid w:val="5AFA409D"/>
    <w:rsid w:val="5AFC7E15"/>
    <w:rsid w:val="5B04316E"/>
    <w:rsid w:val="5B484E08"/>
    <w:rsid w:val="5B525C87"/>
    <w:rsid w:val="5B5E462C"/>
    <w:rsid w:val="5B631C42"/>
    <w:rsid w:val="5B667984"/>
    <w:rsid w:val="5B7976B8"/>
    <w:rsid w:val="5B7E34AE"/>
    <w:rsid w:val="5B7E4CCE"/>
    <w:rsid w:val="5BB029AE"/>
    <w:rsid w:val="5C115B42"/>
    <w:rsid w:val="5C190553"/>
    <w:rsid w:val="5C2C297C"/>
    <w:rsid w:val="5C6E4D42"/>
    <w:rsid w:val="5C841E70"/>
    <w:rsid w:val="5CB07109"/>
    <w:rsid w:val="5CB564CD"/>
    <w:rsid w:val="5CB70498"/>
    <w:rsid w:val="5CC61D78"/>
    <w:rsid w:val="5CCE57E1"/>
    <w:rsid w:val="5D041203"/>
    <w:rsid w:val="5D0B07E3"/>
    <w:rsid w:val="5D414205"/>
    <w:rsid w:val="5D551A5E"/>
    <w:rsid w:val="5D683540"/>
    <w:rsid w:val="5D6926E4"/>
    <w:rsid w:val="5D810890"/>
    <w:rsid w:val="5D996914"/>
    <w:rsid w:val="5D9F0F2C"/>
    <w:rsid w:val="5DC36BF5"/>
    <w:rsid w:val="5DD65523"/>
    <w:rsid w:val="5DD9443E"/>
    <w:rsid w:val="5E0019CA"/>
    <w:rsid w:val="5E282CCF"/>
    <w:rsid w:val="5E331DA0"/>
    <w:rsid w:val="5E40626B"/>
    <w:rsid w:val="5E565A8E"/>
    <w:rsid w:val="5E6C7060"/>
    <w:rsid w:val="5E745F14"/>
    <w:rsid w:val="5E824AD5"/>
    <w:rsid w:val="5ED2780B"/>
    <w:rsid w:val="5ED84D72"/>
    <w:rsid w:val="5EE25574"/>
    <w:rsid w:val="5EEE216B"/>
    <w:rsid w:val="5EF57055"/>
    <w:rsid w:val="5EF64B7B"/>
    <w:rsid w:val="5EFD2476"/>
    <w:rsid w:val="5F131BD1"/>
    <w:rsid w:val="5F1A2F60"/>
    <w:rsid w:val="5F4B3119"/>
    <w:rsid w:val="5F516B5E"/>
    <w:rsid w:val="5F724B4A"/>
    <w:rsid w:val="5F7408C2"/>
    <w:rsid w:val="5F750196"/>
    <w:rsid w:val="5F8A5E99"/>
    <w:rsid w:val="5F9C1BC7"/>
    <w:rsid w:val="5FA40A7B"/>
    <w:rsid w:val="5FCD7FD2"/>
    <w:rsid w:val="5FE07D05"/>
    <w:rsid w:val="60031C46"/>
    <w:rsid w:val="60076EC3"/>
    <w:rsid w:val="600F4A87"/>
    <w:rsid w:val="60190674"/>
    <w:rsid w:val="601E438A"/>
    <w:rsid w:val="60457B68"/>
    <w:rsid w:val="60487659"/>
    <w:rsid w:val="60966616"/>
    <w:rsid w:val="60B30F76"/>
    <w:rsid w:val="60C56EFB"/>
    <w:rsid w:val="60E27AAD"/>
    <w:rsid w:val="60E92BEA"/>
    <w:rsid w:val="60F021CA"/>
    <w:rsid w:val="61080A74"/>
    <w:rsid w:val="610E2650"/>
    <w:rsid w:val="613876CD"/>
    <w:rsid w:val="61447E20"/>
    <w:rsid w:val="615F17FF"/>
    <w:rsid w:val="6166423A"/>
    <w:rsid w:val="61BA6246"/>
    <w:rsid w:val="61E17D65"/>
    <w:rsid w:val="61E84C4F"/>
    <w:rsid w:val="61F54AE2"/>
    <w:rsid w:val="62083543"/>
    <w:rsid w:val="622814F0"/>
    <w:rsid w:val="62500A46"/>
    <w:rsid w:val="62764951"/>
    <w:rsid w:val="627666FF"/>
    <w:rsid w:val="62AA45FB"/>
    <w:rsid w:val="62B72874"/>
    <w:rsid w:val="62BE1E54"/>
    <w:rsid w:val="62E775FD"/>
    <w:rsid w:val="63035AB9"/>
    <w:rsid w:val="632B573B"/>
    <w:rsid w:val="632B74E9"/>
    <w:rsid w:val="63536A40"/>
    <w:rsid w:val="639D3C37"/>
    <w:rsid w:val="63B15515"/>
    <w:rsid w:val="63B75221"/>
    <w:rsid w:val="63BD2DDA"/>
    <w:rsid w:val="63D24F12"/>
    <w:rsid w:val="63F0603D"/>
    <w:rsid w:val="63F91396"/>
    <w:rsid w:val="63FF44D2"/>
    <w:rsid w:val="64222C8C"/>
    <w:rsid w:val="64363B6F"/>
    <w:rsid w:val="643E149E"/>
    <w:rsid w:val="64A05CB5"/>
    <w:rsid w:val="64AA2690"/>
    <w:rsid w:val="64B21544"/>
    <w:rsid w:val="64D64517"/>
    <w:rsid w:val="64E536C8"/>
    <w:rsid w:val="651346D9"/>
    <w:rsid w:val="651D5558"/>
    <w:rsid w:val="655D5842"/>
    <w:rsid w:val="65613696"/>
    <w:rsid w:val="657D5FF6"/>
    <w:rsid w:val="65870C23"/>
    <w:rsid w:val="65956E9C"/>
    <w:rsid w:val="659F0502"/>
    <w:rsid w:val="65A672FB"/>
    <w:rsid w:val="65BC08CD"/>
    <w:rsid w:val="65C37EAD"/>
    <w:rsid w:val="65E816C2"/>
    <w:rsid w:val="65EC0A86"/>
    <w:rsid w:val="65F00576"/>
    <w:rsid w:val="665F6941"/>
    <w:rsid w:val="667E5B82"/>
    <w:rsid w:val="66AE597A"/>
    <w:rsid w:val="66F2031E"/>
    <w:rsid w:val="66F304B9"/>
    <w:rsid w:val="671E1113"/>
    <w:rsid w:val="672E75A8"/>
    <w:rsid w:val="673E5311"/>
    <w:rsid w:val="67452B44"/>
    <w:rsid w:val="674E19F8"/>
    <w:rsid w:val="6764746E"/>
    <w:rsid w:val="676C00D0"/>
    <w:rsid w:val="67801DCE"/>
    <w:rsid w:val="67A4786A"/>
    <w:rsid w:val="67B73E4F"/>
    <w:rsid w:val="67BF6452"/>
    <w:rsid w:val="67D53EC8"/>
    <w:rsid w:val="67DD0FCE"/>
    <w:rsid w:val="67DF08A2"/>
    <w:rsid w:val="67E20393"/>
    <w:rsid w:val="680924A8"/>
    <w:rsid w:val="683926A8"/>
    <w:rsid w:val="6848469A"/>
    <w:rsid w:val="684D1CB0"/>
    <w:rsid w:val="685968A7"/>
    <w:rsid w:val="686314D3"/>
    <w:rsid w:val="689212AF"/>
    <w:rsid w:val="68D4417F"/>
    <w:rsid w:val="68D979E8"/>
    <w:rsid w:val="68ED5241"/>
    <w:rsid w:val="68F22857"/>
    <w:rsid w:val="68F43FAB"/>
    <w:rsid w:val="690B56C7"/>
    <w:rsid w:val="69342E70"/>
    <w:rsid w:val="694110E9"/>
    <w:rsid w:val="695232F6"/>
    <w:rsid w:val="695A245A"/>
    <w:rsid w:val="695E1C9B"/>
    <w:rsid w:val="698F62F8"/>
    <w:rsid w:val="699102C2"/>
    <w:rsid w:val="69937B96"/>
    <w:rsid w:val="69C02956"/>
    <w:rsid w:val="69DA57C5"/>
    <w:rsid w:val="6A211646"/>
    <w:rsid w:val="6A4315BC"/>
    <w:rsid w:val="6A615EE7"/>
    <w:rsid w:val="6A6C101A"/>
    <w:rsid w:val="6A793230"/>
    <w:rsid w:val="6A7C062B"/>
    <w:rsid w:val="6A853026"/>
    <w:rsid w:val="6AAE27AE"/>
    <w:rsid w:val="6AB26742"/>
    <w:rsid w:val="6AB46016"/>
    <w:rsid w:val="6AB853DB"/>
    <w:rsid w:val="6AC975E8"/>
    <w:rsid w:val="6ACA3999"/>
    <w:rsid w:val="6AE14931"/>
    <w:rsid w:val="6AED32D6"/>
    <w:rsid w:val="6B07083C"/>
    <w:rsid w:val="6B3B6738"/>
    <w:rsid w:val="6B52582F"/>
    <w:rsid w:val="6B6D2669"/>
    <w:rsid w:val="6BA3608B"/>
    <w:rsid w:val="6BBB5183"/>
    <w:rsid w:val="6BC95AF1"/>
    <w:rsid w:val="6BD46244"/>
    <w:rsid w:val="6BF95CAB"/>
    <w:rsid w:val="6C117498"/>
    <w:rsid w:val="6C3C4515"/>
    <w:rsid w:val="6C6028ED"/>
    <w:rsid w:val="6C661592"/>
    <w:rsid w:val="6C7F2654"/>
    <w:rsid w:val="6C831806"/>
    <w:rsid w:val="6CAD69DD"/>
    <w:rsid w:val="6CB03B31"/>
    <w:rsid w:val="6CB73B9C"/>
    <w:rsid w:val="6CF0356A"/>
    <w:rsid w:val="6D107750"/>
    <w:rsid w:val="6D2531FB"/>
    <w:rsid w:val="6D4B2536"/>
    <w:rsid w:val="6D553B61"/>
    <w:rsid w:val="6D592EA5"/>
    <w:rsid w:val="6D910891"/>
    <w:rsid w:val="6D9739CD"/>
    <w:rsid w:val="6DC72505"/>
    <w:rsid w:val="6DCC3677"/>
    <w:rsid w:val="6DE704B1"/>
    <w:rsid w:val="6DF42BCE"/>
    <w:rsid w:val="6DFA6436"/>
    <w:rsid w:val="6E31797E"/>
    <w:rsid w:val="6E4C0C5C"/>
    <w:rsid w:val="6E535B46"/>
    <w:rsid w:val="6E5F273D"/>
    <w:rsid w:val="6EAD16FA"/>
    <w:rsid w:val="6F06705D"/>
    <w:rsid w:val="6F086BFD"/>
    <w:rsid w:val="6F213E96"/>
    <w:rsid w:val="6F2474E3"/>
    <w:rsid w:val="6F2A2D4B"/>
    <w:rsid w:val="6F710557"/>
    <w:rsid w:val="6F810491"/>
    <w:rsid w:val="6F8A0D5F"/>
    <w:rsid w:val="6F9C52CB"/>
    <w:rsid w:val="6F9E4BF0"/>
    <w:rsid w:val="6FAC19B2"/>
    <w:rsid w:val="6FEF5D43"/>
    <w:rsid w:val="700A492A"/>
    <w:rsid w:val="70147C78"/>
    <w:rsid w:val="70453BB5"/>
    <w:rsid w:val="705A140E"/>
    <w:rsid w:val="7073427E"/>
    <w:rsid w:val="70AE175A"/>
    <w:rsid w:val="70D867D7"/>
    <w:rsid w:val="70F76C5D"/>
    <w:rsid w:val="71066EA0"/>
    <w:rsid w:val="71186BD3"/>
    <w:rsid w:val="713D663A"/>
    <w:rsid w:val="71573B9F"/>
    <w:rsid w:val="717B5DA3"/>
    <w:rsid w:val="7186296C"/>
    <w:rsid w:val="719426FE"/>
    <w:rsid w:val="71A30B93"/>
    <w:rsid w:val="71A62431"/>
    <w:rsid w:val="71B55611"/>
    <w:rsid w:val="71D21478"/>
    <w:rsid w:val="71E05943"/>
    <w:rsid w:val="720C2BDC"/>
    <w:rsid w:val="720D4ECC"/>
    <w:rsid w:val="72227D09"/>
    <w:rsid w:val="72600832"/>
    <w:rsid w:val="727367B7"/>
    <w:rsid w:val="7278201F"/>
    <w:rsid w:val="72A14009"/>
    <w:rsid w:val="72B648F6"/>
    <w:rsid w:val="72BF7C4E"/>
    <w:rsid w:val="72E94CCB"/>
    <w:rsid w:val="72EB0A43"/>
    <w:rsid w:val="72EB459F"/>
    <w:rsid w:val="72F5541E"/>
    <w:rsid w:val="730218E9"/>
    <w:rsid w:val="73102258"/>
    <w:rsid w:val="73121B0D"/>
    <w:rsid w:val="733C304D"/>
    <w:rsid w:val="738F5872"/>
    <w:rsid w:val="73A3131E"/>
    <w:rsid w:val="73C3551C"/>
    <w:rsid w:val="73D2575F"/>
    <w:rsid w:val="73D61E11"/>
    <w:rsid w:val="73ED7DE0"/>
    <w:rsid w:val="73EF00BF"/>
    <w:rsid w:val="73FB6A64"/>
    <w:rsid w:val="73FC458A"/>
    <w:rsid w:val="742335E0"/>
    <w:rsid w:val="745148D6"/>
    <w:rsid w:val="745A5E80"/>
    <w:rsid w:val="7460720F"/>
    <w:rsid w:val="746F2FAE"/>
    <w:rsid w:val="748527D2"/>
    <w:rsid w:val="749C5430"/>
    <w:rsid w:val="74A302A1"/>
    <w:rsid w:val="74A72748"/>
    <w:rsid w:val="74AE3AD6"/>
    <w:rsid w:val="74B135C7"/>
    <w:rsid w:val="74D478E6"/>
    <w:rsid w:val="7500156D"/>
    <w:rsid w:val="750556C0"/>
    <w:rsid w:val="752C0E9F"/>
    <w:rsid w:val="75371D1E"/>
    <w:rsid w:val="757C3BD5"/>
    <w:rsid w:val="757C6BE8"/>
    <w:rsid w:val="75864A53"/>
    <w:rsid w:val="759E7FEF"/>
    <w:rsid w:val="75A849CA"/>
    <w:rsid w:val="75DC4673"/>
    <w:rsid w:val="76342701"/>
    <w:rsid w:val="763C5112"/>
    <w:rsid w:val="764654D5"/>
    <w:rsid w:val="76472434"/>
    <w:rsid w:val="764C0E19"/>
    <w:rsid w:val="765E777E"/>
    <w:rsid w:val="766905FD"/>
    <w:rsid w:val="768865A9"/>
    <w:rsid w:val="76A50F09"/>
    <w:rsid w:val="76BD44A5"/>
    <w:rsid w:val="76FA74A7"/>
    <w:rsid w:val="77082F5F"/>
    <w:rsid w:val="770F2826"/>
    <w:rsid w:val="77170059"/>
    <w:rsid w:val="77185E98"/>
    <w:rsid w:val="77476E8B"/>
    <w:rsid w:val="77530965"/>
    <w:rsid w:val="779F1DFC"/>
    <w:rsid w:val="77A2369A"/>
    <w:rsid w:val="77C875A5"/>
    <w:rsid w:val="780F0D30"/>
    <w:rsid w:val="78120820"/>
    <w:rsid w:val="784B5AE0"/>
    <w:rsid w:val="78C25DA2"/>
    <w:rsid w:val="78E71CAD"/>
    <w:rsid w:val="78FD502C"/>
    <w:rsid w:val="790E2D96"/>
    <w:rsid w:val="79167E9C"/>
    <w:rsid w:val="7927654D"/>
    <w:rsid w:val="79366790"/>
    <w:rsid w:val="7961380D"/>
    <w:rsid w:val="79713798"/>
    <w:rsid w:val="79C8563A"/>
    <w:rsid w:val="7A0348C4"/>
    <w:rsid w:val="7A0F14BB"/>
    <w:rsid w:val="7A432F13"/>
    <w:rsid w:val="7A664E53"/>
    <w:rsid w:val="7A7C5C51"/>
    <w:rsid w:val="7A8B2B70"/>
    <w:rsid w:val="7A9E45ED"/>
    <w:rsid w:val="7ABC4A73"/>
    <w:rsid w:val="7AC202DC"/>
    <w:rsid w:val="7ACF29F8"/>
    <w:rsid w:val="7AD24297"/>
    <w:rsid w:val="7B205002"/>
    <w:rsid w:val="7B31720F"/>
    <w:rsid w:val="7B38059E"/>
    <w:rsid w:val="7B3D5BB4"/>
    <w:rsid w:val="7B4E6013"/>
    <w:rsid w:val="7B566455"/>
    <w:rsid w:val="7B8657AD"/>
    <w:rsid w:val="7B881E57"/>
    <w:rsid w:val="7B8E6410"/>
    <w:rsid w:val="7BAE6AB2"/>
    <w:rsid w:val="7BC65BA9"/>
    <w:rsid w:val="7BD55DED"/>
    <w:rsid w:val="7BDC10B2"/>
    <w:rsid w:val="7BE81FC4"/>
    <w:rsid w:val="7C1A5EF5"/>
    <w:rsid w:val="7C445208"/>
    <w:rsid w:val="7C497FE3"/>
    <w:rsid w:val="7C4A219A"/>
    <w:rsid w:val="7C4D0079"/>
    <w:rsid w:val="7C524070"/>
    <w:rsid w:val="7C6A0C2B"/>
    <w:rsid w:val="7C6C5DE2"/>
    <w:rsid w:val="7C923CDE"/>
    <w:rsid w:val="7C9B7036"/>
    <w:rsid w:val="7CA26617"/>
    <w:rsid w:val="7CF404F4"/>
    <w:rsid w:val="7D020E63"/>
    <w:rsid w:val="7D0270B5"/>
    <w:rsid w:val="7D0A4FD0"/>
    <w:rsid w:val="7D20753B"/>
    <w:rsid w:val="7D2A2168"/>
    <w:rsid w:val="7D437FD0"/>
    <w:rsid w:val="7D5A0C9F"/>
    <w:rsid w:val="7D5F62B6"/>
    <w:rsid w:val="7D6455EB"/>
    <w:rsid w:val="7D8442E1"/>
    <w:rsid w:val="7D99109C"/>
    <w:rsid w:val="7DA63EE4"/>
    <w:rsid w:val="7DB859C6"/>
    <w:rsid w:val="7DBA1236"/>
    <w:rsid w:val="7DC223A1"/>
    <w:rsid w:val="7DC73E5B"/>
    <w:rsid w:val="7DCE343B"/>
    <w:rsid w:val="7DE92023"/>
    <w:rsid w:val="7DF82266"/>
    <w:rsid w:val="7E2968C4"/>
    <w:rsid w:val="7E4D25B2"/>
    <w:rsid w:val="7E5143A7"/>
    <w:rsid w:val="7E750D88"/>
    <w:rsid w:val="7EAF6DC9"/>
    <w:rsid w:val="7EB443DF"/>
    <w:rsid w:val="7EB663A9"/>
    <w:rsid w:val="7EC34622"/>
    <w:rsid w:val="7ED06D3F"/>
    <w:rsid w:val="7EF23159"/>
    <w:rsid w:val="7F272E03"/>
    <w:rsid w:val="7F387A1F"/>
    <w:rsid w:val="7F453289"/>
    <w:rsid w:val="7F4C286A"/>
    <w:rsid w:val="7F536999"/>
    <w:rsid w:val="7F606315"/>
    <w:rsid w:val="7F7B6CAB"/>
    <w:rsid w:val="7F820039"/>
    <w:rsid w:val="7F875650"/>
    <w:rsid w:val="7F945FBF"/>
    <w:rsid w:val="7FB050BB"/>
    <w:rsid w:val="7FB36445"/>
    <w:rsid w:val="7FC70142"/>
    <w:rsid w:val="7FDD5BB8"/>
    <w:rsid w:val="7F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B6B4D4E"/>
  <w15:docId w15:val="{E0D05B15-4607-4E73-B689-D8CECC0A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FD5F16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FD5F1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liaojingwu20041031/GX-Intelligent-Logistics-Silv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liaojingwu20041031/ylhb-smart-retail-robo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iaojingwu20041031/FloraMin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yperlink" Target="https://github.com/liaojingwu20041031/GX-Intelligent-Logistics-Silv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iaojingwu20041031/ylhb-smart-retail-robot" TargetMode="External"/><Relationship Id="rId14" Type="http://schemas.openxmlformats.org/officeDocument/2006/relationships/hyperlink" Target="https://github.com/liaojingwu20041031/FloraMind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1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简历-七芒星简历求职简历简洁简历个性简历创意简历123.docx</Template>
  <TotalTime>1367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荆武 廖</cp:lastModifiedBy>
  <cp:revision>398</cp:revision>
  <dcterms:created xsi:type="dcterms:W3CDTF">2017-07-02T12:23:00Z</dcterms:created>
  <dcterms:modified xsi:type="dcterms:W3CDTF">2026-06-02T09:46:00Z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CEB5313633424DECB13E4E0244FF07F6</vt:lpwstr>
  </property>
</Properties>
</file>